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E46" w:rsidRPr="00EF26A6" w:rsidRDefault="00AA4E89" w:rsidP="0035089C">
      <w:pPr>
        <w:tabs>
          <w:tab w:val="center" w:pos="4320"/>
          <w:tab w:val="right" w:pos="8640"/>
        </w:tabs>
        <w:spacing w:line="360" w:lineRule="auto"/>
        <w:rPr>
          <w:b/>
          <w:color w:val="C00000"/>
          <w:sz w:val="28"/>
        </w:rPr>
      </w:pPr>
      <w:bookmarkStart w:id="0" w:name="_GoBack"/>
      <w:bookmarkEnd w:id="0"/>
      <w:r w:rsidRPr="00EF26A6">
        <w:rPr>
          <w:b/>
          <w:color w:val="C00000"/>
          <w:sz w:val="28"/>
        </w:rPr>
        <w:t>E</w:t>
      </w:r>
      <w:r w:rsidR="00BF3E46" w:rsidRPr="00EF26A6">
        <w:rPr>
          <w:b/>
          <w:color w:val="C00000"/>
          <w:sz w:val="28"/>
        </w:rPr>
        <w:t>E</w:t>
      </w:r>
      <w:r w:rsidR="00B77CD2" w:rsidRPr="00EF26A6">
        <w:rPr>
          <w:b/>
          <w:color w:val="C00000"/>
          <w:sz w:val="28"/>
        </w:rPr>
        <w:t>52</w:t>
      </w:r>
      <w:r w:rsidR="00F36977" w:rsidRPr="00EF26A6">
        <w:rPr>
          <w:b/>
          <w:color w:val="C00000"/>
          <w:sz w:val="28"/>
        </w:rPr>
        <w:t>4</w:t>
      </w:r>
      <w:r w:rsidR="00B77CD2" w:rsidRPr="00EF26A6">
        <w:rPr>
          <w:b/>
          <w:color w:val="C00000"/>
          <w:sz w:val="28"/>
        </w:rPr>
        <w:t>/CptS561</w:t>
      </w:r>
      <w:r w:rsidR="0035089C" w:rsidRPr="0035089C">
        <w:rPr>
          <w:b/>
        </w:rPr>
        <w:t xml:space="preserve"> </w:t>
      </w:r>
      <w:r w:rsidR="0035089C">
        <w:rPr>
          <w:b/>
        </w:rPr>
        <w:tab/>
      </w:r>
      <w:r w:rsidR="0035089C" w:rsidRPr="0035089C">
        <w:rPr>
          <w:b/>
          <w:sz w:val="28"/>
        </w:rPr>
        <w:t>Project Report</w:t>
      </w:r>
      <w:r w:rsidR="00F333E2">
        <w:rPr>
          <w:b/>
          <w:sz w:val="28"/>
        </w:rPr>
        <w:t xml:space="preserve"> (draft)</w:t>
      </w:r>
      <w:r w:rsidR="0035089C">
        <w:rPr>
          <w:b/>
        </w:rPr>
        <w:tab/>
      </w:r>
      <w:r w:rsidR="00B77CD2" w:rsidRPr="00EF26A6">
        <w:rPr>
          <w:b/>
          <w:color w:val="C00000"/>
          <w:sz w:val="28"/>
        </w:rPr>
        <w:t xml:space="preserve">Fall </w:t>
      </w:r>
      <w:r w:rsidR="00942BBF" w:rsidRPr="00EF26A6">
        <w:rPr>
          <w:b/>
          <w:color w:val="C00000"/>
          <w:sz w:val="28"/>
        </w:rPr>
        <w:t xml:space="preserve"> 201</w:t>
      </w:r>
      <w:r w:rsidR="0035089C">
        <w:rPr>
          <w:b/>
          <w:color w:val="C00000"/>
          <w:sz w:val="28"/>
        </w:rPr>
        <w:t>9</w:t>
      </w:r>
    </w:p>
    <w:p w:rsidR="0035089C" w:rsidRPr="0035089C" w:rsidRDefault="0035089C" w:rsidP="0035089C">
      <w:pPr>
        <w:tabs>
          <w:tab w:val="right" w:pos="8640"/>
        </w:tabs>
        <w:spacing w:line="360" w:lineRule="auto"/>
        <w:jc w:val="center"/>
        <w:rPr>
          <w:b/>
          <w:sz w:val="32"/>
        </w:rPr>
      </w:pPr>
      <w:r w:rsidRPr="0035089C">
        <w:rPr>
          <w:b/>
          <w:sz w:val="32"/>
        </w:rPr>
        <w:t>Tournament Branch Predictor</w:t>
      </w:r>
    </w:p>
    <w:p w:rsidR="00BF3E46" w:rsidRDefault="00BF3E46">
      <w:pPr>
        <w:spacing w:line="360" w:lineRule="auto"/>
      </w:pPr>
    </w:p>
    <w:p w:rsidR="00BF3E46" w:rsidRDefault="00BF3E46">
      <w:pPr>
        <w:spacing w:line="360" w:lineRule="auto"/>
      </w:pPr>
      <w:r>
        <w:t>Please include the following items in your report:</w:t>
      </w:r>
    </w:p>
    <w:p w:rsidR="00BF3E46" w:rsidRDefault="00BF3E46">
      <w:pPr>
        <w:spacing w:line="360" w:lineRule="auto"/>
      </w:pPr>
    </w:p>
    <w:p w:rsidR="00BF3E46" w:rsidRDefault="00BF3E46">
      <w:pPr>
        <w:numPr>
          <w:ilvl w:val="0"/>
          <w:numId w:val="1"/>
        </w:numPr>
        <w:spacing w:line="360" w:lineRule="auto"/>
      </w:pPr>
      <w:r>
        <w:t>Introduction</w:t>
      </w:r>
      <w:r w:rsidR="000F6193">
        <w:t xml:space="preserve"> (brief)</w:t>
      </w:r>
    </w:p>
    <w:p w:rsidR="00901E20" w:rsidRDefault="00901E20" w:rsidP="00901E20">
      <w:pPr>
        <w:spacing w:line="360" w:lineRule="auto"/>
        <w:ind w:left="1080"/>
      </w:pPr>
      <w:r>
        <w:t>Brief description of the problem (i.e. Branch</w:t>
      </w:r>
      <w:r w:rsidR="00AA4E89">
        <w:t xml:space="preserve"> instructions</w:t>
      </w:r>
      <w:r>
        <w:t xml:space="preserve"> and their</w:t>
      </w:r>
      <w:r w:rsidR="00AA4E89">
        <w:t xml:space="preserve"> impact o</w:t>
      </w:r>
      <w:r>
        <w:t>n performance).</w:t>
      </w:r>
    </w:p>
    <w:p w:rsidR="00BF3E46" w:rsidRDefault="00BF3E46">
      <w:pPr>
        <w:spacing w:line="360" w:lineRule="auto"/>
        <w:ind w:left="1080"/>
      </w:pPr>
      <w:r>
        <w:t>Brief description of your project</w:t>
      </w:r>
    </w:p>
    <w:p w:rsidR="00AA4E89" w:rsidRDefault="00AA4E89" w:rsidP="00AA4E89">
      <w:pPr>
        <w:spacing w:line="360" w:lineRule="auto"/>
        <w:ind w:left="360"/>
      </w:pPr>
    </w:p>
    <w:p w:rsidR="00BF3E46" w:rsidRDefault="00BF3E46">
      <w:pPr>
        <w:numPr>
          <w:ilvl w:val="0"/>
          <w:numId w:val="1"/>
        </w:numPr>
        <w:spacing w:line="360" w:lineRule="auto"/>
      </w:pPr>
      <w:r>
        <w:t>Parameters that are set and observed</w:t>
      </w:r>
    </w:p>
    <w:p w:rsidR="00901E20" w:rsidRDefault="00901E20" w:rsidP="00901E20">
      <w:pPr>
        <w:numPr>
          <w:ilvl w:val="1"/>
          <w:numId w:val="1"/>
        </w:numPr>
        <w:spacing w:line="360" w:lineRule="auto"/>
      </w:pPr>
      <w:r>
        <w:t>BTB size</w:t>
      </w:r>
      <w:r w:rsidR="00942BBF">
        <w:t xml:space="preserve">: </w:t>
      </w:r>
      <w:r w:rsidR="0035089C">
        <w:t>1024 entries</w:t>
      </w:r>
    </w:p>
    <w:p w:rsidR="00901E20" w:rsidRDefault="00423C21" w:rsidP="00901E20">
      <w:pPr>
        <w:numPr>
          <w:ilvl w:val="1"/>
          <w:numId w:val="1"/>
        </w:numPr>
        <w:spacing w:line="360" w:lineRule="auto"/>
      </w:pPr>
      <w:r>
        <w:t>3</w:t>
      </w:r>
      <w:r w:rsidR="00901E20">
        <w:t xml:space="preserve"> </w:t>
      </w:r>
      <w:r w:rsidR="00AA4E89">
        <w:t>Benchmarks</w:t>
      </w:r>
      <w:r w:rsidR="00F36977">
        <w:t xml:space="preserve"> (sample trace is not considered a benchmark)</w:t>
      </w:r>
    </w:p>
    <w:p w:rsidR="000F6193" w:rsidRDefault="000F6193" w:rsidP="00901E20">
      <w:pPr>
        <w:numPr>
          <w:ilvl w:val="1"/>
          <w:numId w:val="1"/>
        </w:numPr>
        <w:spacing w:line="360" w:lineRule="auto"/>
      </w:pPr>
      <w:r>
        <w:t>Predictors: 2-bit (0,2</w:t>
      </w:r>
      <w:r w:rsidR="0035089C">
        <w:t>) and 2-history (2,2)</w:t>
      </w:r>
    </w:p>
    <w:p w:rsidR="00BF3E46" w:rsidRDefault="00BF3E46" w:rsidP="00901E20">
      <w:pPr>
        <w:numPr>
          <w:ilvl w:val="1"/>
          <w:numId w:val="1"/>
        </w:numPr>
        <w:spacing w:line="360" w:lineRule="auto"/>
      </w:pPr>
      <w:r>
        <w:t>Hit rate</w:t>
      </w:r>
      <w:r w:rsidR="0035089C">
        <w:t>, miss rate</w:t>
      </w:r>
    </w:p>
    <w:p w:rsidR="00BF3E46" w:rsidRDefault="00BF3E46" w:rsidP="00901E20">
      <w:pPr>
        <w:numPr>
          <w:ilvl w:val="1"/>
          <w:numId w:val="1"/>
        </w:numPr>
        <w:spacing w:line="360" w:lineRule="auto"/>
      </w:pPr>
      <w:r>
        <w:t>Prediction accuracy</w:t>
      </w:r>
      <w:r w:rsidR="00623EA9">
        <w:t xml:space="preserve"> (or miss prediction)</w:t>
      </w:r>
    </w:p>
    <w:p w:rsidR="0035089C" w:rsidRDefault="0035089C" w:rsidP="00901E20">
      <w:pPr>
        <w:numPr>
          <w:ilvl w:val="1"/>
          <w:numId w:val="1"/>
        </w:numPr>
        <w:spacing w:line="360" w:lineRule="auto"/>
      </w:pPr>
      <w:r>
        <w:t>Wrong addresses</w:t>
      </w:r>
    </w:p>
    <w:p w:rsidR="00AA4E89" w:rsidRDefault="00AA4E89" w:rsidP="00AA4E89">
      <w:pPr>
        <w:spacing w:line="360" w:lineRule="auto"/>
        <w:ind w:left="360"/>
      </w:pPr>
    </w:p>
    <w:p w:rsidR="00BF3E46" w:rsidRDefault="00BF3E46">
      <w:pPr>
        <w:numPr>
          <w:ilvl w:val="0"/>
          <w:numId w:val="1"/>
        </w:numPr>
        <w:spacing w:line="360" w:lineRule="auto"/>
      </w:pPr>
      <w:r>
        <w:t>Result of the simulations</w:t>
      </w:r>
    </w:p>
    <w:p w:rsidR="00BF3E46" w:rsidRDefault="00BF3E46">
      <w:pPr>
        <w:spacing w:line="360" w:lineRule="auto"/>
        <w:ind w:left="1080"/>
      </w:pPr>
      <w:r>
        <w:t>Please use graphs and tables (don’t include just data)</w:t>
      </w:r>
    </w:p>
    <w:p w:rsidR="00AA4E89" w:rsidRDefault="00AA4E89">
      <w:pPr>
        <w:spacing w:line="360" w:lineRule="auto"/>
        <w:ind w:left="1080"/>
      </w:pPr>
    </w:p>
    <w:p w:rsidR="00BF3E46" w:rsidRDefault="00072D5F">
      <w:pPr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Quantitative assessment </w:t>
      </w:r>
      <w:r w:rsidR="00BF3E46">
        <w:rPr>
          <w:b/>
          <w:bCs/>
        </w:rPr>
        <w:t>of results</w:t>
      </w:r>
    </w:p>
    <w:p w:rsidR="00BF3E46" w:rsidRDefault="00BF3E46">
      <w:pPr>
        <w:spacing w:line="360" w:lineRule="auto"/>
        <w:ind w:left="1080"/>
      </w:pPr>
      <w:r>
        <w:t>Please describe in detail your findings</w:t>
      </w:r>
      <w:r w:rsidR="00AA4E89">
        <w:t xml:space="preserve"> (use a quantitative approach to discuss the impact of your findings)</w:t>
      </w:r>
    </w:p>
    <w:p w:rsidR="00AA4E89" w:rsidRDefault="00AA4E89">
      <w:pPr>
        <w:spacing w:line="360" w:lineRule="auto"/>
        <w:ind w:left="1080"/>
      </w:pPr>
    </w:p>
    <w:p w:rsidR="00AA4E89" w:rsidRDefault="00942BBF" w:rsidP="00942BBF">
      <w:pPr>
        <w:numPr>
          <w:ilvl w:val="0"/>
          <w:numId w:val="1"/>
        </w:numPr>
        <w:spacing w:line="360" w:lineRule="auto"/>
      </w:pPr>
      <w:r>
        <w:t>Concluding remarks</w:t>
      </w:r>
    </w:p>
    <w:p w:rsidR="00942BBF" w:rsidRDefault="00942BBF" w:rsidP="00942BBF">
      <w:pPr>
        <w:spacing w:line="360" w:lineRule="auto"/>
        <w:ind w:left="1080"/>
      </w:pPr>
      <w:r>
        <w:t>Please include some concluding remarks about the usefulne</w:t>
      </w:r>
      <w:r w:rsidR="00C11E3D">
        <w:t>s</w:t>
      </w:r>
      <w:r>
        <w:t xml:space="preserve">s of a prediction </w:t>
      </w:r>
      <w:r w:rsidR="00C11E3D">
        <w:t>scheme in processors and potential impact in performance (in particular on a pipelined processor.)</w:t>
      </w:r>
    </w:p>
    <w:p w:rsidR="0035089C" w:rsidRDefault="0035089C">
      <w:r>
        <w:br w:type="page"/>
      </w:r>
    </w:p>
    <w:p w:rsidR="00B04879" w:rsidRPr="0035089C" w:rsidRDefault="0035089C">
      <w:pPr>
        <w:spacing w:line="360" w:lineRule="auto"/>
        <w:rPr>
          <w:color w:val="C00000"/>
        </w:rPr>
      </w:pPr>
      <w:r w:rsidRPr="0035089C">
        <w:rPr>
          <w:color w:val="C00000"/>
        </w:rPr>
        <w:lastRenderedPageBreak/>
        <w:t>Deadlines</w:t>
      </w:r>
    </w:p>
    <w:p w:rsidR="0035089C" w:rsidRPr="0035089C" w:rsidRDefault="0035089C">
      <w:pPr>
        <w:spacing w:line="360" w:lineRule="auto"/>
        <w:rPr>
          <w:color w:val="C00000"/>
        </w:rPr>
      </w:pPr>
    </w:p>
    <w:p w:rsidR="0035089C" w:rsidRPr="0035089C" w:rsidRDefault="0035089C" w:rsidP="0035089C">
      <w:r w:rsidRPr="0035089C">
        <w:t xml:space="preserve">Tuesday, October </w:t>
      </w:r>
      <w:proofErr w:type="gramStart"/>
      <w:r w:rsidRPr="0035089C">
        <w:t>29  (</w:t>
      </w:r>
      <w:proofErr w:type="gramEnd"/>
      <w:r w:rsidRPr="0035089C">
        <w:t>5pm)</w:t>
      </w:r>
      <w:r>
        <w:tab/>
        <w:t>Team formation</w:t>
      </w:r>
      <w:r w:rsidRPr="0035089C">
        <w:tab/>
        <w:t>email: delgado-frias@wsu.edu</w:t>
      </w:r>
    </w:p>
    <w:p w:rsidR="0035089C" w:rsidRPr="0035089C" w:rsidRDefault="0035089C" w:rsidP="003508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35089C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35089C">
        <w:rPr>
          <w:rFonts w:ascii="Times New Roman" w:hAnsi="Times New Roman" w:cs="Times New Roman"/>
          <w:sz w:val="24"/>
          <w:szCs w:val="24"/>
        </w:rPr>
        <w:t xml:space="preserve"> students per team</w:t>
      </w:r>
    </w:p>
    <w:p w:rsidR="0035089C" w:rsidRPr="0035089C" w:rsidRDefault="0035089C" w:rsidP="003508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089C">
        <w:rPr>
          <w:rFonts w:ascii="Times New Roman" w:hAnsi="Times New Roman" w:cs="Times New Roman"/>
          <w:sz w:val="24"/>
          <w:szCs w:val="24"/>
        </w:rPr>
        <w:t xml:space="preserve">Student with no team, contact </w:t>
      </w:r>
      <w:r>
        <w:rPr>
          <w:rFonts w:ascii="Times New Roman" w:hAnsi="Times New Roman" w:cs="Times New Roman"/>
          <w:sz w:val="24"/>
          <w:szCs w:val="24"/>
        </w:rPr>
        <w:t>instructor ASAP</w:t>
      </w:r>
    </w:p>
    <w:p w:rsidR="0035089C" w:rsidRPr="0035089C" w:rsidRDefault="0035089C" w:rsidP="003508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5089C" w:rsidRPr="0035089C" w:rsidRDefault="0035089C" w:rsidP="0035089C">
      <w:r w:rsidRPr="0035089C">
        <w:t>Sunday, Nov. 10 (11:59pm)</w:t>
      </w:r>
      <w:r>
        <w:tab/>
      </w:r>
      <w:r w:rsidRPr="0035089C">
        <w:t>Create BTB entries based on the small trace</w:t>
      </w:r>
      <w:r w:rsidRPr="0035089C">
        <w:tab/>
      </w:r>
    </w:p>
    <w:p w:rsidR="0035089C" w:rsidRPr="0035089C" w:rsidRDefault="0035089C" w:rsidP="003508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089C">
        <w:rPr>
          <w:rFonts w:ascii="Times New Roman" w:hAnsi="Times New Roman" w:cs="Times New Roman"/>
          <w:sz w:val="24"/>
          <w:szCs w:val="24"/>
        </w:rPr>
        <w:t>Report the entry number, PC and target address</w:t>
      </w:r>
    </w:p>
    <w:p w:rsidR="0035089C" w:rsidRPr="0035089C" w:rsidRDefault="0035089C" w:rsidP="003508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5089C" w:rsidRPr="0035089C" w:rsidRDefault="0035089C" w:rsidP="0035089C">
      <w:r w:rsidRPr="0035089C">
        <w:t xml:space="preserve">Monday, Nov. 20 </w:t>
      </w:r>
      <w:r>
        <w:tab/>
      </w:r>
      <w:proofErr w:type="gramStart"/>
      <w:r w:rsidRPr="0035089C">
        <w:t>Run</w:t>
      </w:r>
      <w:proofErr w:type="gramEnd"/>
      <w:r w:rsidRPr="0035089C">
        <w:t xml:space="preserve"> the branch prediction algorithm using small trace and report:</w:t>
      </w:r>
      <w:r w:rsidRPr="0035089C">
        <w:tab/>
        <w:t xml:space="preserve"> </w:t>
      </w:r>
    </w:p>
    <w:p w:rsidR="0035089C" w:rsidRPr="0035089C" w:rsidRDefault="0035089C" w:rsidP="003508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089C">
        <w:rPr>
          <w:rFonts w:ascii="Times New Roman" w:hAnsi="Times New Roman" w:cs="Times New Roman"/>
          <w:sz w:val="24"/>
          <w:szCs w:val="24"/>
        </w:rPr>
        <w:t>Number of hits</w:t>
      </w:r>
    </w:p>
    <w:p w:rsidR="0035089C" w:rsidRPr="0035089C" w:rsidRDefault="0035089C" w:rsidP="003508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089C">
        <w:rPr>
          <w:rFonts w:ascii="Times New Roman" w:hAnsi="Times New Roman" w:cs="Times New Roman"/>
          <w:sz w:val="24"/>
          <w:szCs w:val="24"/>
        </w:rPr>
        <w:t>Number of misses</w:t>
      </w:r>
    </w:p>
    <w:p w:rsidR="0035089C" w:rsidRDefault="0035089C" w:rsidP="003508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5089C">
        <w:rPr>
          <w:rFonts w:ascii="Times New Roman" w:hAnsi="Times New Roman" w:cs="Times New Roman"/>
          <w:sz w:val="24"/>
          <w:szCs w:val="24"/>
        </w:rPr>
        <w:t>Number collisions</w:t>
      </w:r>
    </w:p>
    <w:p w:rsidR="00F333E2" w:rsidRDefault="00F333E2" w:rsidP="00F333E2">
      <w:pPr>
        <w:rPr>
          <w:rFonts w:eastAsiaTheme="minorHAnsi"/>
        </w:rPr>
      </w:pPr>
    </w:p>
    <w:p w:rsidR="00F333E2" w:rsidRPr="00F333E2" w:rsidRDefault="00F333E2" w:rsidP="00F333E2">
      <w:r>
        <w:rPr>
          <w:rFonts w:eastAsiaTheme="minorHAnsi"/>
        </w:rPr>
        <w:t>Tuesday, December 10 (11:59pm) Final report</w:t>
      </w:r>
    </w:p>
    <w:p w:rsidR="0035089C" w:rsidRDefault="0035089C" w:rsidP="0035089C">
      <w:pPr>
        <w:pStyle w:val="ListParagraph"/>
        <w:ind w:left="1440"/>
      </w:pPr>
    </w:p>
    <w:p w:rsidR="0035089C" w:rsidRPr="00EF26A6" w:rsidRDefault="0035089C">
      <w:pPr>
        <w:spacing w:line="360" w:lineRule="auto"/>
        <w:rPr>
          <w:color w:val="C00000"/>
        </w:rPr>
      </w:pPr>
    </w:p>
    <w:sectPr w:rsidR="0035089C" w:rsidRPr="00EF26A6">
      <w:pgSz w:w="12240" w:h="15840" w:code="1"/>
      <w:pgMar w:top="1440" w:right="1800" w:bottom="1440" w:left="180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614DA"/>
    <w:multiLevelType w:val="hybridMultilevel"/>
    <w:tmpl w:val="C7BE75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F77CA"/>
    <w:multiLevelType w:val="hybridMultilevel"/>
    <w:tmpl w:val="57C0D2AC"/>
    <w:lvl w:ilvl="0" w:tplc="9FF28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1"/>
  <w:drawingGridVerticalSpacing w:val="130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E20"/>
    <w:rsid w:val="00072D5F"/>
    <w:rsid w:val="000F6193"/>
    <w:rsid w:val="001067D7"/>
    <w:rsid w:val="00243B33"/>
    <w:rsid w:val="0035089C"/>
    <w:rsid w:val="00423C21"/>
    <w:rsid w:val="004A77E9"/>
    <w:rsid w:val="00623EA9"/>
    <w:rsid w:val="007D64CF"/>
    <w:rsid w:val="00861D1B"/>
    <w:rsid w:val="00901E20"/>
    <w:rsid w:val="00942BBF"/>
    <w:rsid w:val="00AA4E89"/>
    <w:rsid w:val="00B04879"/>
    <w:rsid w:val="00B77CD2"/>
    <w:rsid w:val="00B96EA6"/>
    <w:rsid w:val="00BF3E46"/>
    <w:rsid w:val="00C11E3D"/>
    <w:rsid w:val="00E917C1"/>
    <w:rsid w:val="00EF26A6"/>
    <w:rsid w:val="00F333E2"/>
    <w:rsid w:val="00F36977"/>
    <w:rsid w:val="00F6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8f8f8,#5f5f5f"/>
    </o:shapedefaults>
    <o:shapelayout v:ext="edit">
      <o:idmap v:ext="edit" data="1"/>
    </o:shapelayout>
  </w:shapeDefaults>
  <w:decimalSymbol w:val="."/>
  <w:listSeparator w:val=","/>
  <w15:chartTrackingRefBased/>
  <w15:docId w15:val="{25E6B271-19D8-41B9-B74E-2D6CE0D0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072D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72D5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5089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FA91AED7</Template>
  <TotalTime>0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EE524/CptS561</vt:lpstr>
    </vt:vector>
  </TitlesOfParts>
  <Company>Washington State University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EE524/CptS561</dc:title>
  <dc:subject/>
  <dc:creator>Delgado-Frias</dc:creator>
  <cp:keywords/>
  <dc:description/>
  <cp:lastModifiedBy>Delgado-Frias Jose</cp:lastModifiedBy>
  <cp:revision>2</cp:revision>
  <cp:lastPrinted>2018-12-06T19:03:00Z</cp:lastPrinted>
  <dcterms:created xsi:type="dcterms:W3CDTF">2019-10-28T17:29:00Z</dcterms:created>
  <dcterms:modified xsi:type="dcterms:W3CDTF">2019-10-28T17:29:00Z</dcterms:modified>
</cp:coreProperties>
</file>