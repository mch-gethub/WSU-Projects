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133E" w:rsidRPr="002C3EDE" w:rsidRDefault="00E41818" w:rsidP="009B73E2">
      <w:pPr>
        <w:tabs>
          <w:tab w:val="right" w:pos="9270"/>
        </w:tabs>
        <w:rPr>
          <w:b/>
          <w:color w:val="C00000"/>
          <w:sz w:val="32"/>
        </w:rPr>
      </w:pPr>
      <w:r>
        <w:rPr>
          <w:b/>
          <w:color w:val="C00000"/>
          <w:sz w:val="32"/>
        </w:rPr>
        <w:t>Project EE524/CptS561</w:t>
      </w:r>
      <w:r>
        <w:rPr>
          <w:b/>
          <w:color w:val="C00000"/>
          <w:sz w:val="32"/>
        </w:rPr>
        <w:tab/>
        <w:t>Fall 2019</w:t>
      </w:r>
    </w:p>
    <w:p w:rsidR="009B73E2" w:rsidRDefault="009B73E2"/>
    <w:p w:rsidR="00D0133E" w:rsidRDefault="009B73E2">
      <w:r>
        <w:t>Specifications:</w:t>
      </w:r>
    </w:p>
    <w:p w:rsidR="00D0133E" w:rsidRDefault="00103FA8" w:rsidP="009B73E2">
      <w:pPr>
        <w:numPr>
          <w:ilvl w:val="1"/>
          <w:numId w:val="1"/>
        </w:numPr>
        <w:spacing w:before="60"/>
      </w:pPr>
      <w:r>
        <w:t xml:space="preserve">Local </w:t>
      </w:r>
      <w:r w:rsidR="00D0133E">
        <w:t>BTB size: 1024 Entries</w:t>
      </w:r>
      <w:r>
        <w:t xml:space="preserve"> (0,2) predictor</w:t>
      </w:r>
    </w:p>
    <w:p w:rsidR="00103FA8" w:rsidRDefault="00103FA8" w:rsidP="009B73E2">
      <w:pPr>
        <w:numPr>
          <w:ilvl w:val="1"/>
          <w:numId w:val="1"/>
        </w:numPr>
        <w:spacing w:before="60"/>
      </w:pPr>
      <w:r>
        <w:t xml:space="preserve">Global BTB size: 1024 Entries (2,2) </w:t>
      </w:r>
      <w:proofErr w:type="spellStart"/>
      <w:r>
        <w:t>predicto</w:t>
      </w:r>
      <w:proofErr w:type="spellEnd"/>
    </w:p>
    <w:p w:rsidR="00D0133E" w:rsidRDefault="00D0133E" w:rsidP="009B73E2">
      <w:pPr>
        <w:numPr>
          <w:ilvl w:val="2"/>
          <w:numId w:val="1"/>
        </w:numPr>
        <w:spacing w:before="60"/>
      </w:pPr>
      <w:r>
        <w:t>One-way</w:t>
      </w:r>
      <w:r w:rsidR="00E41818">
        <w:t xml:space="preserve">  BTB</w:t>
      </w:r>
    </w:p>
    <w:p w:rsidR="00D0133E" w:rsidRDefault="00FF3B1D" w:rsidP="009B73E2">
      <w:pPr>
        <w:numPr>
          <w:ilvl w:val="1"/>
          <w:numId w:val="1"/>
        </w:numPr>
        <w:spacing w:before="60"/>
      </w:pPr>
      <w:r>
        <w:t>2</w:t>
      </w:r>
      <w:r w:rsidR="00D0133E">
        <w:t xml:space="preserve"> Benchmarks (sample trace is not considered a benchmark)</w:t>
      </w:r>
    </w:p>
    <w:p w:rsidR="00D0133E" w:rsidRDefault="00D0133E" w:rsidP="009B73E2">
      <w:pPr>
        <w:numPr>
          <w:ilvl w:val="1"/>
          <w:numId w:val="1"/>
        </w:numPr>
        <w:spacing w:before="60"/>
      </w:pPr>
      <w:r>
        <w:t>Predictors: 2-</w:t>
      </w:r>
      <w:r w:rsidR="00E41818">
        <w:t>bit (0,2) and 2-history 2-bit (2</w:t>
      </w:r>
      <w:r>
        <w:t>,2)</w:t>
      </w:r>
    </w:p>
    <w:p w:rsidR="00D0133E" w:rsidRDefault="00BD1559" w:rsidP="009B73E2">
      <w:pPr>
        <w:numPr>
          <w:ilvl w:val="2"/>
          <w:numId w:val="1"/>
        </w:numPr>
        <w:spacing w:before="60"/>
      </w:pPr>
      <w:r>
        <w:t>Below is the predictor’s 2-bit state machine</w:t>
      </w:r>
    </w:p>
    <w:p w:rsidR="00BD1559" w:rsidRDefault="00E41818" w:rsidP="009B73E2">
      <w:pPr>
        <w:numPr>
          <w:ilvl w:val="2"/>
          <w:numId w:val="1"/>
        </w:numPr>
        <w:spacing w:before="60"/>
      </w:pPr>
      <w:r>
        <w:t>The 2</w:t>
      </w:r>
      <w:r w:rsidR="00BD1559">
        <w:t xml:space="preserve">-bit history will be the </w:t>
      </w:r>
      <w:r>
        <w:t>global</w:t>
      </w:r>
      <w:r w:rsidR="00BD1559">
        <w:t xml:space="preserve"> history:</w:t>
      </w:r>
    </w:p>
    <w:p w:rsidR="00BD1559" w:rsidRDefault="00BD1559" w:rsidP="009B73E2">
      <w:pPr>
        <w:numPr>
          <w:ilvl w:val="3"/>
          <w:numId w:val="1"/>
        </w:numPr>
        <w:spacing w:before="60"/>
      </w:pPr>
      <w:r>
        <w:t>It was taken (1) or Not taken (0)</w:t>
      </w:r>
    </w:p>
    <w:p w:rsidR="00BD1559" w:rsidRDefault="00BD1559" w:rsidP="009B73E2">
      <w:pPr>
        <w:numPr>
          <w:ilvl w:val="3"/>
          <w:numId w:val="1"/>
        </w:numPr>
        <w:spacing w:before="60"/>
      </w:pPr>
      <w:r>
        <w:t xml:space="preserve">This requires </w:t>
      </w:r>
      <w:r w:rsidR="00E41818">
        <w:t>four</w:t>
      </w:r>
      <w:r>
        <w:t xml:space="preserve"> predictors per entry</w:t>
      </w:r>
    </w:p>
    <w:p w:rsidR="00FF3B1D" w:rsidRDefault="00FF3B1D" w:rsidP="00FF3B1D">
      <w:pPr>
        <w:numPr>
          <w:ilvl w:val="2"/>
          <w:numId w:val="1"/>
        </w:numPr>
        <w:spacing w:before="60"/>
      </w:pPr>
      <w:r>
        <w:t>Selector state machine is below</w:t>
      </w:r>
    </w:p>
    <w:p w:rsidR="00D0133E" w:rsidRDefault="00D0133E" w:rsidP="009B73E2">
      <w:pPr>
        <w:numPr>
          <w:ilvl w:val="1"/>
          <w:numId w:val="1"/>
        </w:numPr>
        <w:spacing w:before="60"/>
      </w:pPr>
      <w:r>
        <w:t>Hit rate</w:t>
      </w:r>
      <w:r w:rsidR="00BD1559">
        <w:t>: This is defined as follows</w:t>
      </w:r>
    </w:p>
    <w:p w:rsidR="00BD1559" w:rsidRDefault="00BD1559" w:rsidP="00BD1559">
      <w:pPr>
        <w:spacing w:line="360" w:lineRule="auto"/>
        <w:ind w:left="720"/>
      </w:pPr>
      <m:oMathPara>
        <m:oMath>
          <m:r>
            <w:rPr>
              <w:rFonts w:ascii="Cambria Math" w:hAnsi="Cambria Math"/>
            </w:rPr>
            <m:t xml:space="preserve">Hit rate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%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number of hits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number of hits</m:t>
                  </m:r>
                </m:e>
              </m:d>
              <m:r>
                <w:rPr>
                  <w:rFonts w:ascii="Cambria Math" w:hAnsi="Cambria Math"/>
                </w:rPr>
                <m:t>+(number of misses)</m:t>
              </m:r>
            </m:den>
          </m:f>
        </m:oMath>
      </m:oMathPara>
    </w:p>
    <w:p w:rsidR="00D0133E" w:rsidRDefault="00D0133E" w:rsidP="00D0133E">
      <w:pPr>
        <w:numPr>
          <w:ilvl w:val="1"/>
          <w:numId w:val="1"/>
        </w:numPr>
        <w:spacing w:line="360" w:lineRule="auto"/>
      </w:pPr>
      <w:r>
        <w:t>Prediction accuracy (or miss prediction)</w:t>
      </w:r>
      <w:r w:rsidR="009B73E2">
        <w:t>:</w:t>
      </w:r>
    </w:p>
    <w:p w:rsidR="00BD1559" w:rsidRDefault="00BD1559" w:rsidP="00BD1559">
      <w:pPr>
        <w:spacing w:line="360" w:lineRule="auto"/>
        <w:ind w:left="360"/>
      </w:pPr>
      <m:oMathPara>
        <m:oMath>
          <m:r>
            <w:rPr>
              <w:rFonts w:ascii="Cambria Math" w:hAnsi="Cambria Math"/>
            </w:rPr>
            <m:t xml:space="preserve">Accuracy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%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number of correct (right) predictions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number of hits</m:t>
                  </m:r>
                </m:e>
              </m:d>
            </m:den>
          </m:f>
        </m:oMath>
      </m:oMathPara>
    </w:p>
    <w:p w:rsidR="009B73E2" w:rsidRDefault="009B73E2"/>
    <w:p w:rsidR="009B73E2" w:rsidRDefault="009B73E2">
      <w:r w:rsidRPr="00C45ED1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01DBD1A" wp14:editId="22F6D458">
                <wp:simplePos x="0" y="0"/>
                <wp:positionH relativeFrom="column">
                  <wp:posOffset>257175</wp:posOffset>
                </wp:positionH>
                <wp:positionV relativeFrom="paragraph">
                  <wp:posOffset>12700</wp:posOffset>
                </wp:positionV>
                <wp:extent cx="5434484" cy="2888734"/>
                <wp:effectExtent l="0" t="0" r="0" b="6985"/>
                <wp:wrapNone/>
                <wp:docPr id="2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4484" cy="2888734"/>
                          <a:chOff x="0" y="0"/>
                          <a:chExt cx="6248400" cy="3642360"/>
                        </a:xfrm>
                      </wpg:grpSpPr>
                      <wps:wsp>
                        <wps:cNvPr id="3" name="Oval 3"/>
                        <wps:cNvSpPr>
                          <a:spLocks noChangeArrowheads="1"/>
                        </wps:cNvSpPr>
                        <wps:spPr bwMode="auto">
                          <a:xfrm>
                            <a:off x="533400" y="228600"/>
                            <a:ext cx="1066800" cy="9906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8100" cap="rnd">
                            <a:solidFill>
                              <a:srgbClr val="0066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</wps:spPr>
                        <wps:bodyPr wrap="none" anchor="ctr"/>
                      </wps:wsp>
                      <wps:wsp>
                        <wps:cNvPr id="4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692150" y="133350"/>
                            <a:ext cx="1588" cy="158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mpd="tri">
                            <a:noFill/>
                            <a:prstDash val="dash"/>
                            <a:miter lim="800000"/>
                            <a:headEnd/>
                            <a:tailEnd/>
                          </a:ln>
                        </wps:spPr>
                        <wps:bodyPr wrap="none" anchor="ctr"/>
                      </wps:wsp>
                      <wps:wsp>
                        <wps:cNvPr id="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692150" y="133350"/>
                            <a:ext cx="1588" cy="158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mpd="tri">
                            <a:noFill/>
                            <a:prstDash val="dash"/>
                            <a:miter lim="800000"/>
                            <a:headEnd/>
                            <a:tailEnd/>
                          </a:ln>
                        </wps:spPr>
                        <wps:bodyPr wrap="none" anchor="ctr"/>
                      </wps:wsp>
                      <wps:wsp>
                        <wps:cNvPr id="6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692150" y="133350"/>
                            <a:ext cx="1588" cy="158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mpd="tri">
                            <a:noFill/>
                            <a:prstDash val="dash"/>
                            <a:miter lim="800000"/>
                            <a:headEnd/>
                            <a:tailEnd/>
                          </a:ln>
                        </wps:spPr>
                        <wps:bodyPr wrap="none" anchor="ctr"/>
                      </wps:wsp>
                      <wps:wsp>
                        <wps:cNvPr id="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692150" y="133350"/>
                            <a:ext cx="1588" cy="158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mpd="tri">
                            <a:noFill/>
                            <a:prstDash val="dash"/>
                            <a:miter lim="800000"/>
                            <a:headEnd/>
                            <a:tailEnd/>
                          </a:ln>
                        </wps:spPr>
                        <wps:bodyPr wrap="none" anchor="ctr"/>
                      </wps:wsp>
                      <wps:wsp>
                        <wps:cNvPr id="8" name="Oval 8"/>
                        <wps:cNvSpPr>
                          <a:spLocks noChangeArrowheads="1"/>
                        </wps:cNvSpPr>
                        <wps:spPr bwMode="auto">
                          <a:xfrm>
                            <a:off x="152400" y="609600"/>
                            <a:ext cx="1828800" cy="990600"/>
                          </a:xfrm>
                          <a:prstGeom prst="ellipse">
                            <a:avLst/>
                          </a:prstGeom>
                          <a:solidFill>
                            <a:srgbClr val="9AE69A"/>
                          </a:solidFill>
                          <a:ln w="19050">
                            <a:solidFill>
                              <a:srgbClr val="006600"/>
                            </a:solidFill>
                            <a:round/>
                            <a:headEnd/>
                            <a:tailEnd/>
                          </a:ln>
                        </wps:spPr>
                        <wps:bodyPr wrap="none" anchor="ctr"/>
                      </wps:wsp>
                      <wps:wsp>
                        <wps:cNvPr id="9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228594" y="685772"/>
                            <a:ext cx="1676400" cy="990558"/>
                          </a:xfrm>
                          <a:prstGeom prst="rect">
                            <a:avLst/>
                          </a:prstGeom>
                          <a:noFill/>
                          <a:ln w="76200" cmpd="tri">
                            <a:noFill/>
                            <a:prstDash val="dash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45ED1" w:rsidRPr="009B73E2" w:rsidRDefault="00C45ED1" w:rsidP="00BD1559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sz w:val="18"/>
                                </w:rPr>
                              </w:pPr>
                              <w:r w:rsidRPr="009B73E2">
                                <w:rPr>
                                  <w:rFonts w:cstheme="minorBidi"/>
                                  <w:color w:val="003300"/>
                                  <w:kern w:val="24"/>
                                  <w:sz w:val="36"/>
                                  <w:szCs w:val="48"/>
                                </w:rPr>
                                <w:t>Predicted Taken (11)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10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1295400" y="0"/>
                            <a:ext cx="1600200" cy="518160"/>
                          </a:xfrm>
                          <a:prstGeom prst="rect">
                            <a:avLst/>
                          </a:prstGeom>
                          <a:noFill/>
                          <a:ln w="76200" cmpd="tri">
                            <a:noFill/>
                            <a:prstDash val="dash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45ED1" w:rsidRPr="009B73E2" w:rsidRDefault="00C45ED1" w:rsidP="00BD1559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textAlignment w:val="baseline"/>
                                <w:rPr>
                                  <w:sz w:val="20"/>
                                </w:rPr>
                              </w:pPr>
                              <w:r w:rsidRPr="009B73E2">
                                <w:rPr>
                                  <w:rFonts w:cstheme="minorBidi"/>
                                  <w:color w:val="006600"/>
                                  <w:kern w:val="24"/>
                                  <w:sz w:val="40"/>
                                  <w:szCs w:val="48"/>
                                </w:rPr>
                                <w:t>Taken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11" name="Line 37"/>
                        <wps:cNvCnPr/>
                        <wps:spPr bwMode="auto">
                          <a:xfrm>
                            <a:off x="1905000" y="914400"/>
                            <a:ext cx="190500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chemeClr val="hlink"/>
                            </a:solidFill>
                            <a:round/>
                            <a:headE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1981200" y="457200"/>
                            <a:ext cx="1600200" cy="518160"/>
                          </a:xfrm>
                          <a:prstGeom prst="rect">
                            <a:avLst/>
                          </a:prstGeom>
                          <a:noFill/>
                          <a:ln w="76200" cmpd="tri">
                            <a:noFill/>
                            <a:prstDash val="dash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45ED1" w:rsidRPr="009B73E2" w:rsidRDefault="00C45ED1" w:rsidP="00BD1559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textAlignment w:val="baseline"/>
                                <w:rPr>
                                  <w:sz w:val="20"/>
                                </w:rPr>
                              </w:pPr>
                              <w:r w:rsidRPr="009B73E2">
                                <w:rPr>
                                  <w:rFonts w:cstheme="minorBidi"/>
                                  <w:color w:val="0563C1" w:themeColor="hyperlink"/>
                                  <w:kern w:val="24"/>
                                  <w:sz w:val="40"/>
                                  <w:szCs w:val="48"/>
                                </w:rPr>
                                <w:t>Not taken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13" name="Oval 13"/>
                        <wps:cNvSpPr>
                          <a:spLocks noChangeArrowheads="1"/>
                        </wps:cNvSpPr>
                        <wps:spPr bwMode="auto">
                          <a:xfrm>
                            <a:off x="3733800" y="609600"/>
                            <a:ext cx="1828800" cy="990600"/>
                          </a:xfrm>
                          <a:prstGeom prst="ellipse">
                            <a:avLst/>
                          </a:prstGeom>
                          <a:solidFill>
                            <a:srgbClr val="9AE69A"/>
                          </a:solidFill>
                          <a:ln w="19050">
                            <a:solidFill>
                              <a:srgbClr val="006600"/>
                            </a:solidFill>
                            <a:round/>
                            <a:headEnd/>
                            <a:tailEnd/>
                          </a:ln>
                        </wps:spPr>
                        <wps:bodyPr wrap="none" anchor="ctr"/>
                      </wps:wsp>
                      <wps:wsp>
                        <wps:cNvPr id="14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3809892" y="685771"/>
                            <a:ext cx="1676400" cy="914362"/>
                          </a:xfrm>
                          <a:prstGeom prst="rect">
                            <a:avLst/>
                          </a:prstGeom>
                          <a:noFill/>
                          <a:ln w="76200" cmpd="tri">
                            <a:noFill/>
                            <a:prstDash val="dash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45ED1" w:rsidRPr="009B73E2" w:rsidRDefault="00C45ED1" w:rsidP="00BD1559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sz w:val="18"/>
                                </w:rPr>
                              </w:pPr>
                              <w:r w:rsidRPr="009B73E2">
                                <w:rPr>
                                  <w:rFonts w:cstheme="minorBidi"/>
                                  <w:color w:val="003300"/>
                                  <w:kern w:val="24"/>
                                  <w:sz w:val="36"/>
                                  <w:szCs w:val="48"/>
                                </w:rPr>
                                <w:t>Predicted Taken (10)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15" name="Line 41"/>
                        <wps:cNvCnPr/>
                        <wps:spPr bwMode="auto">
                          <a:xfrm>
                            <a:off x="1905000" y="1295400"/>
                            <a:ext cx="190500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6600"/>
                            </a:solidFill>
                            <a:round/>
                            <a:headEnd type="triangle" w="med" len="med"/>
                            <a:tailEnd/>
                          </a:ln>
                        </wps:spPr>
                        <wps:bodyPr/>
                      </wps:wsp>
                      <wps:wsp>
                        <wps:cNvPr id="16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2133600" y="1219200"/>
                            <a:ext cx="1600200" cy="518160"/>
                          </a:xfrm>
                          <a:prstGeom prst="rect">
                            <a:avLst/>
                          </a:prstGeom>
                          <a:noFill/>
                          <a:ln w="76200" cmpd="tri">
                            <a:noFill/>
                            <a:prstDash val="dash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45ED1" w:rsidRPr="009B73E2" w:rsidRDefault="00C45ED1" w:rsidP="00BD1559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textAlignment w:val="baseline"/>
                                <w:rPr>
                                  <w:sz w:val="20"/>
                                </w:rPr>
                              </w:pPr>
                              <w:r w:rsidRPr="009B73E2">
                                <w:rPr>
                                  <w:rFonts w:cstheme="minorBidi"/>
                                  <w:color w:val="006600"/>
                                  <w:kern w:val="24"/>
                                  <w:sz w:val="40"/>
                                  <w:szCs w:val="48"/>
                                </w:rPr>
                                <w:t>Taken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17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4191000" y="2590800"/>
                            <a:ext cx="1066800" cy="9906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8100" cap="rnd">
                            <a:solidFill>
                              <a:schemeClr val="hlink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</wps:spPr>
                        <wps:bodyPr wrap="none" anchor="ctr"/>
                      </wps:wsp>
                      <wps:wsp>
                        <wps:cNvPr id="18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152400" y="2133600"/>
                            <a:ext cx="1828800" cy="990600"/>
                          </a:xfrm>
                          <a:prstGeom prst="ellipse">
                            <a:avLst/>
                          </a:prstGeom>
                          <a:solidFill>
                            <a:srgbClr val="FFC3CD"/>
                          </a:solidFill>
                          <a:ln w="19050">
                            <a:solidFill>
                              <a:schemeClr val="hlink"/>
                            </a:solidFill>
                            <a:round/>
                            <a:headEnd/>
                            <a:tailEnd/>
                          </a:ln>
                        </wps:spPr>
                        <wps:bodyPr wrap="none" anchor="ctr"/>
                      </wps:wsp>
                      <wps:wsp>
                        <wps:cNvPr id="19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286000"/>
                            <a:ext cx="2133600" cy="810260"/>
                          </a:xfrm>
                          <a:prstGeom prst="rect">
                            <a:avLst/>
                          </a:prstGeom>
                          <a:noFill/>
                          <a:ln w="76200" cmpd="tri">
                            <a:noFill/>
                            <a:prstDash val="dash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45ED1" w:rsidRPr="009B73E2" w:rsidRDefault="00C45ED1" w:rsidP="00BD1559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sz w:val="18"/>
                                </w:rPr>
                              </w:pPr>
                              <w:r w:rsidRPr="009B73E2">
                                <w:rPr>
                                  <w:rFonts w:cstheme="minorBidi"/>
                                  <w:color w:val="000000" w:themeColor="text1"/>
                                  <w:kern w:val="24"/>
                                  <w:sz w:val="36"/>
                                  <w:szCs w:val="48"/>
                                </w:rPr>
                                <w:t>Predicted (01) not Taken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20" name="Text Box 46"/>
                        <wps:cNvSpPr txBox="1">
                          <a:spLocks noChangeArrowheads="1"/>
                        </wps:cNvSpPr>
                        <wps:spPr bwMode="auto">
                          <a:xfrm>
                            <a:off x="2971800" y="3124200"/>
                            <a:ext cx="1600200" cy="518160"/>
                          </a:xfrm>
                          <a:prstGeom prst="rect">
                            <a:avLst/>
                          </a:prstGeom>
                          <a:noFill/>
                          <a:ln w="76200" cmpd="tri">
                            <a:noFill/>
                            <a:prstDash val="dash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45ED1" w:rsidRPr="009B73E2" w:rsidRDefault="00C45ED1" w:rsidP="00BD1559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textAlignment w:val="baseline"/>
                                <w:rPr>
                                  <w:sz w:val="20"/>
                                </w:rPr>
                              </w:pPr>
                              <w:r w:rsidRPr="009B73E2">
                                <w:rPr>
                                  <w:rFonts w:cstheme="minorBidi"/>
                                  <w:color w:val="0563C1" w:themeColor="hyperlink"/>
                                  <w:kern w:val="24"/>
                                  <w:sz w:val="40"/>
                                  <w:szCs w:val="48"/>
                                </w:rPr>
                                <w:t>Not taken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21" name="Line 47"/>
                        <wps:cNvCnPr/>
                        <wps:spPr bwMode="auto">
                          <a:xfrm>
                            <a:off x="1905000" y="2438400"/>
                            <a:ext cx="1905000" cy="1588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chemeClr val="hlink"/>
                            </a:solidFill>
                            <a:round/>
                            <a:headE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2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1981200" y="1981200"/>
                            <a:ext cx="1600200" cy="518160"/>
                          </a:xfrm>
                          <a:prstGeom prst="rect">
                            <a:avLst/>
                          </a:prstGeom>
                          <a:noFill/>
                          <a:ln w="76200" cmpd="tri">
                            <a:noFill/>
                            <a:prstDash val="dash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45ED1" w:rsidRPr="009B73E2" w:rsidRDefault="00C45ED1" w:rsidP="00BD1559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textAlignment w:val="baseline"/>
                                <w:rPr>
                                  <w:sz w:val="20"/>
                                </w:rPr>
                              </w:pPr>
                              <w:r w:rsidRPr="009B73E2">
                                <w:rPr>
                                  <w:rFonts w:cstheme="minorBidi"/>
                                  <w:color w:val="0563C1" w:themeColor="hyperlink"/>
                                  <w:kern w:val="24"/>
                                  <w:sz w:val="40"/>
                                  <w:szCs w:val="48"/>
                                </w:rPr>
                                <w:t>Not taken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23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3733800" y="2133600"/>
                            <a:ext cx="1828800" cy="990600"/>
                          </a:xfrm>
                          <a:prstGeom prst="ellipse">
                            <a:avLst/>
                          </a:prstGeom>
                          <a:solidFill>
                            <a:srgbClr val="FFC3CD"/>
                          </a:solidFill>
                          <a:ln w="19050">
                            <a:solidFill>
                              <a:schemeClr val="hlink"/>
                            </a:solidFill>
                            <a:round/>
                            <a:headEnd/>
                            <a:tailEnd/>
                          </a:ln>
                        </wps:spPr>
                        <wps:bodyPr wrap="none" anchor="ctr"/>
                      </wps:wsp>
                      <wps:wsp>
                        <wps:cNvPr id="24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3581400" y="2212508"/>
                            <a:ext cx="2200275" cy="810260"/>
                          </a:xfrm>
                          <a:prstGeom prst="rect">
                            <a:avLst/>
                          </a:prstGeom>
                          <a:noFill/>
                          <a:ln w="76200" cmpd="tri">
                            <a:noFill/>
                            <a:prstDash val="dash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B73E2" w:rsidRDefault="00C45ED1" w:rsidP="00BD1559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rFonts w:cstheme="minorBidi"/>
                                  <w:color w:val="000000" w:themeColor="text1"/>
                                  <w:kern w:val="24"/>
                                  <w:sz w:val="36"/>
                                  <w:szCs w:val="48"/>
                                </w:rPr>
                              </w:pPr>
                              <w:r w:rsidRPr="009B73E2">
                                <w:rPr>
                                  <w:rFonts w:cstheme="minorBidi"/>
                                  <w:color w:val="000000" w:themeColor="text1"/>
                                  <w:kern w:val="24"/>
                                  <w:sz w:val="36"/>
                                  <w:szCs w:val="48"/>
                                </w:rPr>
                                <w:t xml:space="preserve">Predicted (00) </w:t>
                              </w:r>
                            </w:p>
                            <w:p w:rsidR="00C45ED1" w:rsidRPr="009B73E2" w:rsidRDefault="00C45ED1" w:rsidP="00BD1559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sz w:val="18"/>
                                </w:rPr>
                              </w:pPr>
                              <w:proofErr w:type="gramStart"/>
                              <w:r w:rsidRPr="009B73E2">
                                <w:rPr>
                                  <w:rFonts w:cstheme="minorBidi"/>
                                  <w:color w:val="000000" w:themeColor="text1"/>
                                  <w:kern w:val="24"/>
                                  <w:sz w:val="36"/>
                                  <w:szCs w:val="48"/>
                                </w:rPr>
                                <w:t>not</w:t>
                              </w:r>
                              <w:proofErr w:type="gramEnd"/>
                              <w:r w:rsidRPr="009B73E2">
                                <w:rPr>
                                  <w:rFonts w:cstheme="minorBidi"/>
                                  <w:color w:val="000000" w:themeColor="text1"/>
                                  <w:kern w:val="24"/>
                                  <w:sz w:val="36"/>
                                  <w:szCs w:val="48"/>
                                </w:rPr>
                                <w:t xml:space="preserve"> Taken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25" name="Line 51"/>
                        <wps:cNvCnPr/>
                        <wps:spPr bwMode="auto">
                          <a:xfrm>
                            <a:off x="1905000" y="2819400"/>
                            <a:ext cx="1905000" cy="1588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6600"/>
                            </a:solidFill>
                            <a:round/>
                            <a:headEnd type="triangle" w="med" len="med"/>
                            <a:tailEnd/>
                          </a:ln>
                        </wps:spPr>
                        <wps:bodyPr/>
                      </wps:wsp>
                      <wps:wsp>
                        <wps:cNvPr id="26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2209800" y="2743200"/>
                            <a:ext cx="1600200" cy="518160"/>
                          </a:xfrm>
                          <a:prstGeom prst="rect">
                            <a:avLst/>
                          </a:prstGeom>
                          <a:noFill/>
                          <a:ln w="76200" cmpd="tri">
                            <a:noFill/>
                            <a:prstDash val="dash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45ED1" w:rsidRPr="009B73E2" w:rsidRDefault="00C45ED1" w:rsidP="00BD1559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textAlignment w:val="baseline"/>
                                <w:rPr>
                                  <w:sz w:val="20"/>
                                </w:rPr>
                              </w:pPr>
                              <w:r w:rsidRPr="009B73E2">
                                <w:rPr>
                                  <w:rFonts w:cstheme="minorBidi"/>
                                  <w:color w:val="006600"/>
                                  <w:kern w:val="24"/>
                                  <w:sz w:val="40"/>
                                  <w:szCs w:val="48"/>
                                </w:rPr>
                                <w:t>Taken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27" name="Line 54"/>
                        <wps:cNvCnPr/>
                        <wps:spPr bwMode="auto">
                          <a:xfrm>
                            <a:off x="4648200" y="1600200"/>
                            <a:ext cx="0" cy="53340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chemeClr val="hlink"/>
                            </a:solidFill>
                            <a:round/>
                            <a:headE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8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4648200" y="1600200"/>
                            <a:ext cx="1600200" cy="518160"/>
                          </a:xfrm>
                          <a:prstGeom prst="rect">
                            <a:avLst/>
                          </a:prstGeom>
                          <a:noFill/>
                          <a:ln w="76200" cmpd="tri">
                            <a:noFill/>
                            <a:prstDash val="dash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45ED1" w:rsidRPr="009B73E2" w:rsidRDefault="00C45ED1" w:rsidP="00BD1559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textAlignment w:val="baseline"/>
                                <w:rPr>
                                  <w:sz w:val="20"/>
                                </w:rPr>
                              </w:pPr>
                              <w:r w:rsidRPr="009B73E2">
                                <w:rPr>
                                  <w:rFonts w:cstheme="minorBidi"/>
                                  <w:color w:val="0563C1" w:themeColor="hyperlink"/>
                                  <w:kern w:val="24"/>
                                  <w:sz w:val="40"/>
                                  <w:szCs w:val="48"/>
                                </w:rPr>
                                <w:t>Not taken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29" name="Line 56"/>
                        <wps:cNvCnPr/>
                        <wps:spPr bwMode="auto">
                          <a:xfrm>
                            <a:off x="1066800" y="1600200"/>
                            <a:ext cx="0" cy="534988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6600"/>
                            </a:solidFill>
                            <a:round/>
                            <a:headEnd type="triangle" w="med" len="med"/>
                            <a:tailEnd/>
                          </a:ln>
                        </wps:spPr>
                        <wps:bodyPr/>
                      </wps:wsp>
                      <wps:wsp>
                        <wps:cNvPr id="30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76200" y="1676400"/>
                            <a:ext cx="1600200" cy="518160"/>
                          </a:xfrm>
                          <a:prstGeom prst="rect">
                            <a:avLst/>
                          </a:prstGeom>
                          <a:noFill/>
                          <a:ln w="76200" cmpd="tri">
                            <a:noFill/>
                            <a:prstDash val="dash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45ED1" w:rsidRPr="009B73E2" w:rsidRDefault="00C45ED1" w:rsidP="00BD1559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textAlignment w:val="baseline"/>
                                <w:rPr>
                                  <w:sz w:val="20"/>
                                </w:rPr>
                              </w:pPr>
                              <w:r w:rsidRPr="009B73E2">
                                <w:rPr>
                                  <w:rFonts w:cstheme="minorBidi"/>
                                  <w:color w:val="006600"/>
                                  <w:kern w:val="24"/>
                                  <w:sz w:val="40"/>
                                  <w:szCs w:val="48"/>
                                </w:rPr>
                                <w:t>Taken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1DBD1A" id="Group 1" o:spid="_x0000_s1026" style="position:absolute;margin-left:20.25pt;margin-top:1pt;width:427.9pt;height:227.45pt;z-index:251659264;mso-width-relative:margin;mso-height-relative:margin" coordsize="62484,36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">
                <v:oval id="Oval 3" o:spid="_x0000_s1027" style="position:absolute;left:5334;top:2286;width:10668;height:9906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" fillcolor="white [3212]" strokecolor="#060" strokeweight="3pt">
                  <v:stroke dashstyle="1 1" endcap="round"/>
                </v:oval>
                <v:rect id="Rectangle 4" o:spid="_x0000_s1028" style="position:absolute;left:6921;top:1333;width:16;height:16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" stroked="f" strokeweight="1pt">
                  <v:stroke dashstyle="dash" linestyle="thickBetweenThin"/>
                </v:rect>
                <v:rect id="Rectangle 5" o:spid="_x0000_s1029" style="position:absolute;left:6921;top:1333;width:16;height:16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" stroked="f" strokeweight="1pt">
                  <v:stroke dashstyle="dash" linestyle="thickBetweenThin"/>
                </v:rect>
                <v:rect id="Rectangle 6" o:spid="_x0000_s1030" style="position:absolute;left:6921;top:1333;width:16;height:16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" stroked="f" strokeweight="1pt">
                  <v:stroke dashstyle="dash" linestyle="thickBetweenThin"/>
                </v:rect>
                <v:rect id="Rectangle 7" o:spid="_x0000_s1031" style="position:absolute;left:6921;top:1333;width:16;height:16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" stroked="f" strokeweight="1pt">
                  <v:stroke dashstyle="dash" linestyle="thickBetweenThin"/>
                </v:rect>
                <v:oval id="Oval 8" o:spid="_x0000_s1032" style="position:absolute;left:1524;top:6096;width:18288;height:9906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" fillcolor="#9ae69a" strokecolor="#060" strokeweight="1.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4" o:spid="_x0000_s1033" type="#_x0000_t202" style="position:absolute;left:2285;top:6857;width:16764;height:9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" filled="f" stroked="f" strokeweight="6pt">
                  <v:stroke dashstyle="dash" linestyle="thickBetweenThin"/>
                  <v:textbox>
                    <w:txbxContent>
                      <w:p w:rsidR="00C45ED1" w:rsidRPr="009B73E2" w:rsidRDefault="00C45ED1" w:rsidP="00BD1559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sz w:val="18"/>
                          </w:rPr>
                        </w:pPr>
                        <w:r w:rsidRPr="009B73E2">
                          <w:rPr>
                            <w:rFonts w:cstheme="minorBidi"/>
                            <w:color w:val="003300"/>
                            <w:kern w:val="24"/>
                            <w:sz w:val="36"/>
                            <w:szCs w:val="48"/>
                          </w:rPr>
                          <w:t>Predicted Taken (11)</w:t>
                        </w:r>
                      </w:p>
                    </w:txbxContent>
                  </v:textbox>
                </v:shape>
                <v:shape id="Text Box 36" o:spid="_x0000_s1034" type="#_x0000_t202" style="position:absolute;left:12954;width:16002;height:5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" filled="f" stroked="f" strokeweight="6pt">
                  <v:stroke dashstyle="dash" linestyle="thickBetweenThin"/>
                  <v:textbox>
                    <w:txbxContent>
                      <w:p w:rsidR="00C45ED1" w:rsidRPr="009B73E2" w:rsidRDefault="00C45ED1" w:rsidP="00BD1559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textAlignment w:val="baseline"/>
                          <w:rPr>
                            <w:sz w:val="20"/>
                          </w:rPr>
                        </w:pPr>
                        <w:r w:rsidRPr="009B73E2">
                          <w:rPr>
                            <w:rFonts w:cstheme="minorBidi"/>
                            <w:color w:val="006600"/>
                            <w:kern w:val="24"/>
                            <w:sz w:val="40"/>
                            <w:szCs w:val="48"/>
                          </w:rPr>
                          <w:t>Taken</w:t>
                        </w:r>
                      </w:p>
                    </w:txbxContent>
                  </v:textbox>
                </v:shape>
                <v:line id="Line 37" o:spid="_x0000_s1035" style="position:absolute;visibility:visible;mso-wrap-style:square" from="19050,9144" to="38100,9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" strokecolor="#0563c1 [3210]" strokeweight="2.25pt">
                  <v:stroke endarrow="block"/>
                </v:line>
                <v:shape id="Text Box 38" o:spid="_x0000_s1036" type="#_x0000_t202" style="position:absolute;left:19812;top:4572;width:16002;height:5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" filled="f" stroked="f" strokeweight="6pt">
                  <v:stroke dashstyle="dash" linestyle="thickBetweenThin"/>
                  <v:textbox>
                    <w:txbxContent>
                      <w:p w:rsidR="00C45ED1" w:rsidRPr="009B73E2" w:rsidRDefault="00C45ED1" w:rsidP="00BD1559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textAlignment w:val="baseline"/>
                          <w:rPr>
                            <w:sz w:val="20"/>
                          </w:rPr>
                        </w:pPr>
                        <w:r w:rsidRPr="009B73E2">
                          <w:rPr>
                            <w:rFonts w:cstheme="minorBidi"/>
                            <w:color w:val="0563C1" w:themeColor="hyperlink"/>
                            <w:kern w:val="24"/>
                            <w:sz w:val="40"/>
                            <w:szCs w:val="48"/>
                          </w:rPr>
                          <w:t>Not taken</w:t>
                        </w:r>
                      </w:p>
                    </w:txbxContent>
                  </v:textbox>
                </v:shape>
                <v:oval id="Oval 13" o:spid="_x0000_s1037" style="position:absolute;left:37338;top:6096;width:18288;height:9906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" fillcolor="#9ae69a" strokecolor="#060" strokeweight="1.5pt"/>
                <v:shape id="Text Box 40" o:spid="_x0000_s1038" type="#_x0000_t202" style="position:absolute;left:38098;top:6857;width:16764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" filled="f" stroked="f" strokeweight="6pt">
                  <v:stroke dashstyle="dash" linestyle="thickBetweenThin"/>
                  <v:textbox>
                    <w:txbxContent>
                      <w:p w:rsidR="00C45ED1" w:rsidRPr="009B73E2" w:rsidRDefault="00C45ED1" w:rsidP="00BD1559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sz w:val="18"/>
                          </w:rPr>
                        </w:pPr>
                        <w:r w:rsidRPr="009B73E2">
                          <w:rPr>
                            <w:rFonts w:cstheme="minorBidi"/>
                            <w:color w:val="003300"/>
                            <w:kern w:val="24"/>
                            <w:sz w:val="36"/>
                            <w:szCs w:val="48"/>
                          </w:rPr>
                          <w:t>Predicted Taken (10)</w:t>
                        </w:r>
                      </w:p>
                    </w:txbxContent>
                  </v:textbox>
                </v:shape>
                <v:line id="Line 41" o:spid="_x0000_s1039" style="position:absolute;visibility:visible;mso-wrap-style:square" from="19050,12954" to="38100,129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" strokecolor="#060" strokeweight="2.25pt">
                  <v:stroke startarrow="block"/>
                </v:line>
                <v:shape id="Text Box 42" o:spid="_x0000_s1040" type="#_x0000_t202" style="position:absolute;left:21336;top:12192;width:16002;height:5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" filled="f" stroked="f" strokeweight="6pt">
                  <v:stroke dashstyle="dash" linestyle="thickBetweenThin"/>
                  <v:textbox>
                    <w:txbxContent>
                      <w:p w:rsidR="00C45ED1" w:rsidRPr="009B73E2" w:rsidRDefault="00C45ED1" w:rsidP="00BD1559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textAlignment w:val="baseline"/>
                          <w:rPr>
                            <w:sz w:val="20"/>
                          </w:rPr>
                        </w:pPr>
                        <w:r w:rsidRPr="009B73E2">
                          <w:rPr>
                            <w:rFonts w:cstheme="minorBidi"/>
                            <w:color w:val="006600"/>
                            <w:kern w:val="24"/>
                            <w:sz w:val="40"/>
                            <w:szCs w:val="48"/>
                          </w:rPr>
                          <w:t>Taken</w:t>
                        </w:r>
                      </w:p>
                    </w:txbxContent>
                  </v:textbox>
                </v:shape>
                <v:oval id="Oval 17" o:spid="_x0000_s1041" style="position:absolute;left:41910;top:25908;width:10668;height:9906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" fillcolor="white [3212]" strokecolor="#0563c1 [3210]" strokeweight="3pt">
                  <v:stroke dashstyle="1 1" endcap="round"/>
                </v:oval>
                <v:oval id="Oval 18" o:spid="_x0000_s1042" style="position:absolute;left:1524;top:21336;width:18288;height:9906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" fillcolor="#ffc3cd" strokecolor="#0563c1 [3210]" strokeweight="1.5pt"/>
                <v:shape id="Text Box 45" o:spid="_x0000_s1043" type="#_x0000_t202" style="position:absolute;top:22860;width:21336;height:8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" filled="f" stroked="f" strokeweight="6pt">
                  <v:stroke dashstyle="dash" linestyle="thickBetweenThin"/>
                  <v:textbox>
                    <w:txbxContent>
                      <w:p w:rsidR="00C45ED1" w:rsidRPr="009B73E2" w:rsidRDefault="00C45ED1" w:rsidP="00BD1559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sz w:val="18"/>
                          </w:rPr>
                        </w:pPr>
                        <w:r w:rsidRPr="009B73E2">
                          <w:rPr>
                            <w:rFonts w:cstheme="minorBidi"/>
                            <w:color w:val="000000" w:themeColor="text1"/>
                            <w:kern w:val="24"/>
                            <w:sz w:val="36"/>
                            <w:szCs w:val="48"/>
                          </w:rPr>
                          <w:t>Predicted (01) not Taken</w:t>
                        </w:r>
                      </w:p>
                    </w:txbxContent>
                  </v:textbox>
                </v:shape>
                <v:shape id="Text Box 46" o:spid="_x0000_s1044" type="#_x0000_t202" style="position:absolute;left:29718;top:31242;width:16002;height:5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" filled="f" stroked="f" strokeweight="6pt">
                  <v:stroke dashstyle="dash" linestyle="thickBetweenThin"/>
                  <v:textbox>
                    <w:txbxContent>
                      <w:p w:rsidR="00C45ED1" w:rsidRPr="009B73E2" w:rsidRDefault="00C45ED1" w:rsidP="00BD1559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textAlignment w:val="baseline"/>
                          <w:rPr>
                            <w:sz w:val="20"/>
                          </w:rPr>
                        </w:pPr>
                        <w:r w:rsidRPr="009B73E2">
                          <w:rPr>
                            <w:rFonts w:cstheme="minorBidi"/>
                            <w:color w:val="0563C1" w:themeColor="hyperlink"/>
                            <w:kern w:val="24"/>
                            <w:sz w:val="40"/>
                            <w:szCs w:val="48"/>
                          </w:rPr>
                          <w:t>Not taken</w:t>
                        </w:r>
                      </w:p>
                    </w:txbxContent>
                  </v:textbox>
                </v:shape>
                <v:line id="Line 47" o:spid="_x0000_s1045" style="position:absolute;visibility:visible;mso-wrap-style:square" from="19050,24384" to="38100,243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" strokecolor="#0563c1 [3210]" strokeweight="2.25pt">
                  <v:stroke endarrow="block"/>
                </v:line>
                <v:shape id="Text Box 48" o:spid="_x0000_s1046" type="#_x0000_t202" style="position:absolute;left:19812;top:19812;width:16002;height:5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" filled="f" stroked="f" strokeweight="6pt">
                  <v:stroke dashstyle="dash" linestyle="thickBetweenThin"/>
                  <v:textbox>
                    <w:txbxContent>
                      <w:p w:rsidR="00C45ED1" w:rsidRPr="009B73E2" w:rsidRDefault="00C45ED1" w:rsidP="00BD1559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textAlignment w:val="baseline"/>
                          <w:rPr>
                            <w:sz w:val="20"/>
                          </w:rPr>
                        </w:pPr>
                        <w:r w:rsidRPr="009B73E2">
                          <w:rPr>
                            <w:rFonts w:cstheme="minorBidi"/>
                            <w:color w:val="0563C1" w:themeColor="hyperlink"/>
                            <w:kern w:val="24"/>
                            <w:sz w:val="40"/>
                            <w:szCs w:val="48"/>
                          </w:rPr>
                          <w:t>Not taken</w:t>
                        </w:r>
                      </w:p>
                    </w:txbxContent>
                  </v:textbox>
                </v:shape>
                <v:oval id="Oval 23" o:spid="_x0000_s1047" style="position:absolute;left:37338;top:21336;width:18288;height:9906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" fillcolor="#ffc3cd" strokecolor="#0563c1 [3210]" strokeweight="1.5pt"/>
                <v:shape id="Text Box 50" o:spid="_x0000_s1048" type="#_x0000_t202" style="position:absolute;left:35814;top:22125;width:22002;height:8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" filled="f" stroked="f" strokeweight="6pt">
                  <v:stroke dashstyle="dash" linestyle="thickBetweenThin"/>
                  <v:textbox>
                    <w:txbxContent>
                      <w:p w:rsidR="009B73E2" w:rsidRDefault="00C45ED1" w:rsidP="00BD1559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rFonts w:cstheme="minorBidi"/>
                            <w:color w:val="000000" w:themeColor="text1"/>
                            <w:kern w:val="24"/>
                            <w:sz w:val="36"/>
                            <w:szCs w:val="48"/>
                          </w:rPr>
                        </w:pPr>
                        <w:r w:rsidRPr="009B73E2">
                          <w:rPr>
                            <w:rFonts w:cstheme="minorBidi"/>
                            <w:color w:val="000000" w:themeColor="text1"/>
                            <w:kern w:val="24"/>
                            <w:sz w:val="36"/>
                            <w:szCs w:val="48"/>
                          </w:rPr>
                          <w:t xml:space="preserve">Predicted (00) </w:t>
                        </w:r>
                      </w:p>
                      <w:p w:rsidR="00C45ED1" w:rsidRPr="009B73E2" w:rsidRDefault="00C45ED1" w:rsidP="00BD1559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sz w:val="18"/>
                          </w:rPr>
                        </w:pPr>
                        <w:proofErr w:type="gramStart"/>
                        <w:r w:rsidRPr="009B73E2">
                          <w:rPr>
                            <w:rFonts w:cstheme="minorBidi"/>
                            <w:color w:val="000000" w:themeColor="text1"/>
                            <w:kern w:val="24"/>
                            <w:sz w:val="36"/>
                            <w:szCs w:val="48"/>
                          </w:rPr>
                          <w:t>not</w:t>
                        </w:r>
                        <w:proofErr w:type="gramEnd"/>
                        <w:r w:rsidRPr="009B73E2">
                          <w:rPr>
                            <w:rFonts w:cstheme="minorBidi"/>
                            <w:color w:val="000000" w:themeColor="text1"/>
                            <w:kern w:val="24"/>
                            <w:sz w:val="36"/>
                            <w:szCs w:val="48"/>
                          </w:rPr>
                          <w:t xml:space="preserve"> Taken</w:t>
                        </w:r>
                      </w:p>
                    </w:txbxContent>
                  </v:textbox>
                </v:shape>
                <v:line id="Line 51" o:spid="_x0000_s1049" style="position:absolute;visibility:visible;mso-wrap-style:square" from="19050,28194" to="38100,282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" strokecolor="#060" strokeweight="2.25pt">
                  <v:stroke startarrow="block"/>
                </v:line>
                <v:shape id="Text Box 52" o:spid="_x0000_s1050" type="#_x0000_t202" style="position:absolute;left:22098;top:27432;width:16002;height:5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" filled="f" stroked="f" strokeweight="6pt">
                  <v:stroke dashstyle="dash" linestyle="thickBetweenThin"/>
                  <v:textbox>
                    <w:txbxContent>
                      <w:p w:rsidR="00C45ED1" w:rsidRPr="009B73E2" w:rsidRDefault="00C45ED1" w:rsidP="00BD1559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textAlignment w:val="baseline"/>
                          <w:rPr>
                            <w:sz w:val="20"/>
                          </w:rPr>
                        </w:pPr>
                        <w:r w:rsidRPr="009B73E2">
                          <w:rPr>
                            <w:rFonts w:cstheme="minorBidi"/>
                            <w:color w:val="006600"/>
                            <w:kern w:val="24"/>
                            <w:sz w:val="40"/>
                            <w:szCs w:val="48"/>
                          </w:rPr>
                          <w:t>Taken</w:t>
                        </w:r>
                      </w:p>
                    </w:txbxContent>
                  </v:textbox>
                </v:shape>
                <v:line id="Line 54" o:spid="_x0000_s1051" style="position:absolute;visibility:visible;mso-wrap-style:square" from="46482,16002" to="46482,213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" strokecolor="#0563c1 [3210]" strokeweight="2.25pt">
                  <v:stroke endarrow="block"/>
                </v:line>
                <v:shape id="Text Box 55" o:spid="_x0000_s1052" type="#_x0000_t202" style="position:absolute;left:46482;top:16002;width:16002;height:5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" filled="f" stroked="f" strokeweight="6pt">
                  <v:stroke dashstyle="dash" linestyle="thickBetweenThin"/>
                  <v:textbox>
                    <w:txbxContent>
                      <w:p w:rsidR="00C45ED1" w:rsidRPr="009B73E2" w:rsidRDefault="00C45ED1" w:rsidP="00BD1559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textAlignment w:val="baseline"/>
                          <w:rPr>
                            <w:sz w:val="20"/>
                          </w:rPr>
                        </w:pPr>
                        <w:r w:rsidRPr="009B73E2">
                          <w:rPr>
                            <w:rFonts w:cstheme="minorBidi"/>
                            <w:color w:val="0563C1" w:themeColor="hyperlink"/>
                            <w:kern w:val="24"/>
                            <w:sz w:val="40"/>
                            <w:szCs w:val="48"/>
                          </w:rPr>
                          <w:t>Not taken</w:t>
                        </w:r>
                      </w:p>
                    </w:txbxContent>
                  </v:textbox>
                </v:shape>
                <v:line id="Line 56" o:spid="_x0000_s1053" style="position:absolute;visibility:visible;mso-wrap-style:square" from="10668,16002" to="10668,21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" strokecolor="#060" strokeweight="2.25pt">
                  <v:stroke startarrow="block"/>
                </v:line>
                <v:shape id="Text Box 57" o:spid="_x0000_s1054" type="#_x0000_t202" style="position:absolute;left:762;top:16764;width:16002;height:5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" filled="f" stroked="f" strokeweight="6pt">
                  <v:stroke dashstyle="dash" linestyle="thickBetweenThin"/>
                  <v:textbox>
                    <w:txbxContent>
                      <w:p w:rsidR="00C45ED1" w:rsidRPr="009B73E2" w:rsidRDefault="00C45ED1" w:rsidP="00BD1559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textAlignment w:val="baseline"/>
                          <w:rPr>
                            <w:sz w:val="20"/>
                          </w:rPr>
                        </w:pPr>
                        <w:r w:rsidRPr="009B73E2">
                          <w:rPr>
                            <w:rFonts w:cstheme="minorBidi"/>
                            <w:color w:val="006600"/>
                            <w:kern w:val="24"/>
                            <w:sz w:val="40"/>
                            <w:szCs w:val="48"/>
                          </w:rPr>
                          <w:t>Taken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9B73E2" w:rsidRDefault="009B73E2"/>
    <w:p w:rsidR="009B73E2" w:rsidRDefault="009B73E2"/>
    <w:p w:rsidR="009B73E2" w:rsidRDefault="009B73E2"/>
    <w:p w:rsidR="009B73E2" w:rsidRDefault="009B73E2"/>
    <w:p w:rsidR="009B73E2" w:rsidRDefault="009B73E2"/>
    <w:p w:rsidR="009B73E2" w:rsidRDefault="009B73E2"/>
    <w:p w:rsidR="009B73E2" w:rsidRDefault="009B73E2"/>
    <w:p w:rsidR="00D0133E" w:rsidRDefault="00D0133E"/>
    <w:p w:rsidR="009B73E2" w:rsidRDefault="009B73E2"/>
    <w:p w:rsidR="009B73E2" w:rsidRDefault="009B73E2"/>
    <w:p w:rsidR="009B73E2" w:rsidRDefault="009B73E2"/>
    <w:p w:rsidR="009B73E2" w:rsidRDefault="009B73E2"/>
    <w:p w:rsidR="009B73E2" w:rsidRDefault="009B73E2"/>
    <w:p w:rsidR="009B73E2" w:rsidRDefault="009B73E2"/>
    <w:p w:rsidR="009B73E2" w:rsidRDefault="009B73E2"/>
    <w:p w:rsidR="009B73E2" w:rsidRDefault="009B73E2"/>
    <w:p w:rsidR="009B73E2" w:rsidRDefault="009B73E2"/>
    <w:p w:rsidR="00103FA8" w:rsidRDefault="00103FA8">
      <w:pPr>
        <w:spacing w:after="160" w:line="259" w:lineRule="auto"/>
      </w:pPr>
    </w:p>
    <w:p w:rsidR="00103FA8" w:rsidRDefault="00103FA8">
      <w:pPr>
        <w:spacing w:after="160" w:line="259" w:lineRule="auto"/>
      </w:pPr>
    </w:p>
    <w:p w:rsidR="00103FA8" w:rsidRDefault="00103FA8">
      <w:pPr>
        <w:spacing w:after="160" w:line="259" w:lineRule="auto"/>
      </w:pPr>
    </w:p>
    <w:p w:rsidR="00103FA8" w:rsidRDefault="00103FA8">
      <w:pPr>
        <w:spacing w:after="160" w:line="259" w:lineRule="auto"/>
      </w:pPr>
    </w:p>
    <w:p w:rsidR="00FF3B1D" w:rsidRDefault="00FF3B1D">
      <w:pPr>
        <w:spacing w:after="160" w:line="259" w:lineRule="auto"/>
      </w:pPr>
      <w:bookmarkStart w:id="0" w:name="_GoBack"/>
      <w:r w:rsidRPr="00FF3B1D"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3024CA1" wp14:editId="5340D91D">
                <wp:simplePos x="0" y="0"/>
                <wp:positionH relativeFrom="column">
                  <wp:posOffset>400050</wp:posOffset>
                </wp:positionH>
                <wp:positionV relativeFrom="paragraph">
                  <wp:posOffset>72390</wp:posOffset>
                </wp:positionV>
                <wp:extent cx="5257800" cy="3382645"/>
                <wp:effectExtent l="19050" t="0" r="19050" b="27305"/>
                <wp:wrapNone/>
                <wp:docPr id="1" name="Group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7800" cy="3382645"/>
                          <a:chOff x="0" y="0"/>
                          <a:chExt cx="6629400" cy="4034526"/>
                        </a:xfrm>
                      </wpg:grpSpPr>
                      <wps:wsp>
                        <wps:cNvPr id="31" name="Straight Arrow Connector 31"/>
                        <wps:cNvCnPr/>
                        <wps:spPr bwMode="auto">
                          <a:xfrm flipV="1">
                            <a:off x="990600" y="1871493"/>
                            <a:ext cx="0" cy="280151"/>
                          </a:xfrm>
                          <a:prstGeom prst="straightConnector1">
                            <a:avLst/>
                          </a:prstGeom>
                          <a:solidFill>
                            <a:schemeClr val="bg1"/>
                          </a:solidFill>
                          <a:ln w="19050" cap="flat" cmpd="sng" algn="ctr">
                            <a:solidFill>
                              <a:schemeClr val="tx1"/>
                            </a:solidFill>
                            <a:prstDash val="solid"/>
                            <a:round/>
                            <a:headEnd type="none" w="med" len="med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32" name="Straight Arrow Connector 32"/>
                        <wps:cNvCnPr/>
                        <wps:spPr bwMode="auto">
                          <a:xfrm flipV="1">
                            <a:off x="5867400" y="1808313"/>
                            <a:ext cx="0" cy="392823"/>
                          </a:xfrm>
                          <a:prstGeom prst="straightConnector1">
                            <a:avLst/>
                          </a:prstGeom>
                          <a:solidFill>
                            <a:schemeClr val="bg1"/>
                          </a:solidFill>
                          <a:ln w="19050" cap="flat" cmpd="sng" algn="ctr">
                            <a:solidFill>
                              <a:schemeClr val="tx1"/>
                            </a:solidFill>
                            <a:prstDash val="solid"/>
                            <a:round/>
                            <a:headEnd type="none" w="med" len="med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33" name="Straight Arrow Connector 33"/>
                        <wps:cNvCnPr/>
                        <wps:spPr bwMode="auto">
                          <a:xfrm flipV="1">
                            <a:off x="1810265" y="1808313"/>
                            <a:ext cx="0" cy="392823"/>
                          </a:xfrm>
                          <a:prstGeom prst="straightConnector1">
                            <a:avLst/>
                          </a:prstGeom>
                          <a:solidFill>
                            <a:schemeClr val="bg1"/>
                          </a:solidFill>
                          <a:ln w="19050" cap="flat" cmpd="sng" algn="ctr">
                            <a:solidFill>
                              <a:schemeClr val="tx1"/>
                            </a:solidFill>
                            <a:prstDash val="solid"/>
                            <a:round/>
                            <a:headEnd type="triangl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34" name="Straight Arrow Connector 34"/>
                        <wps:cNvCnPr/>
                        <wps:spPr bwMode="auto">
                          <a:xfrm flipV="1">
                            <a:off x="4953000" y="1808313"/>
                            <a:ext cx="0" cy="392823"/>
                          </a:xfrm>
                          <a:prstGeom prst="straightConnector1">
                            <a:avLst/>
                          </a:prstGeom>
                          <a:solidFill>
                            <a:schemeClr val="bg1"/>
                          </a:solidFill>
                          <a:ln w="19050" cap="flat" cmpd="sng" algn="ctr">
                            <a:solidFill>
                              <a:schemeClr val="tx1"/>
                            </a:solidFill>
                            <a:prstDash val="solid"/>
                            <a:round/>
                            <a:headEnd type="triangl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35" name="Straight Arrow Connector 35"/>
                        <wps:cNvCnPr/>
                        <wps:spPr bwMode="auto">
                          <a:xfrm>
                            <a:off x="2438400" y="2557293"/>
                            <a:ext cx="1752600" cy="0"/>
                          </a:xfrm>
                          <a:prstGeom prst="straightConnector1">
                            <a:avLst/>
                          </a:prstGeom>
                          <a:solidFill>
                            <a:schemeClr val="bg1"/>
                          </a:solidFill>
                          <a:ln w="19050" cap="flat" cmpd="sng" algn="ctr">
                            <a:solidFill>
                              <a:schemeClr val="tx1"/>
                            </a:solidFill>
                            <a:prstDash val="solid"/>
                            <a:round/>
                            <a:headEnd type="none" w="med" len="med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36" name="Straight Arrow Connector 36"/>
                        <wps:cNvCnPr/>
                        <wps:spPr bwMode="auto">
                          <a:xfrm flipH="1">
                            <a:off x="2514600" y="2862093"/>
                            <a:ext cx="1752600" cy="0"/>
                          </a:xfrm>
                          <a:prstGeom prst="straightConnector1">
                            <a:avLst/>
                          </a:prstGeom>
                          <a:solidFill>
                            <a:schemeClr val="bg1"/>
                          </a:solidFill>
                          <a:ln w="19050" cap="flat" cmpd="sng" algn="ctr">
                            <a:solidFill>
                              <a:schemeClr val="tx1"/>
                            </a:solidFill>
                            <a:prstDash val="solid"/>
                            <a:round/>
                            <a:headEnd type="none" w="med" len="med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37" name="TextBox 106"/>
                        <wps:cNvSpPr txBox="1"/>
                        <wps:spPr>
                          <a:xfrm>
                            <a:off x="443636" y="1842362"/>
                            <a:ext cx="1838455" cy="32696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FF3B1D" w:rsidRPr="00FF3B1D" w:rsidRDefault="00FF3B1D" w:rsidP="00FF3B1D">
                              <w:pPr>
                                <w:pStyle w:val="NormalWeb"/>
                                <w:spacing w:before="0" w:beforeAutospacing="0" w:after="0" w:afterAutospacing="0"/>
                                <w:textAlignment w:val="baselin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FF3B1D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1/0            0/1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38" name="TextBox 107"/>
                        <wps:cNvSpPr txBox="1"/>
                        <wps:spPr>
                          <a:xfrm>
                            <a:off x="3138410" y="2201136"/>
                            <a:ext cx="894707" cy="75345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FF3B1D" w:rsidRPr="00FF3B1D" w:rsidRDefault="00FF3B1D" w:rsidP="00FF3B1D">
                              <w:pPr>
                                <w:pStyle w:val="NormalWeb"/>
                                <w:spacing w:before="0" w:beforeAutospacing="0" w:after="120" w:afterAutospacing="0"/>
                                <w:textAlignment w:val="baselin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FF3B1D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0/1</w:t>
                              </w:r>
                            </w:p>
                            <w:p w:rsidR="00FF3B1D" w:rsidRPr="00FF3B1D" w:rsidRDefault="00FF3B1D" w:rsidP="00FF3B1D">
                              <w:pPr>
                                <w:pStyle w:val="NormalWeb"/>
                                <w:spacing w:before="0" w:beforeAutospacing="0" w:after="120" w:afterAutospacing="0"/>
                                <w:textAlignment w:val="baselin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FF3B1D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1/0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39" name="TextBox 108"/>
                        <wps:cNvSpPr txBox="1"/>
                        <wps:spPr>
                          <a:xfrm>
                            <a:off x="752853" y="3516732"/>
                            <a:ext cx="1371599" cy="32696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FF3B1D" w:rsidRPr="00FF3B1D" w:rsidRDefault="00FF3B1D" w:rsidP="00FF3B1D">
                              <w:pPr>
                                <w:pStyle w:val="NormalWeb"/>
                                <w:spacing w:before="0" w:beforeAutospacing="0" w:after="0" w:afterAutospacing="0"/>
                                <w:textAlignment w:val="baselin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FF3B1D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0/0, 1/1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40" name="TextBox 109"/>
                        <wps:cNvSpPr txBox="1"/>
                        <wps:spPr>
                          <a:xfrm>
                            <a:off x="680650" y="372336"/>
                            <a:ext cx="1376748" cy="32696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FF3B1D" w:rsidRPr="00FF3B1D" w:rsidRDefault="00FF3B1D" w:rsidP="00FF3B1D">
                              <w:pPr>
                                <w:pStyle w:val="NormalWeb"/>
                                <w:spacing w:before="0" w:beforeAutospacing="0" w:after="0" w:afterAutospacing="0"/>
                                <w:textAlignment w:val="baselin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FF3B1D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0/0, 1/0, 1/1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41" name="TextBox 110"/>
                        <wps:cNvSpPr txBox="1"/>
                        <wps:spPr>
                          <a:xfrm>
                            <a:off x="4372233" y="1842362"/>
                            <a:ext cx="1838455" cy="32696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FF3B1D" w:rsidRPr="00FF3B1D" w:rsidRDefault="00FF3B1D" w:rsidP="00FF3B1D">
                              <w:pPr>
                                <w:pStyle w:val="NormalWeb"/>
                                <w:spacing w:before="0" w:beforeAutospacing="0" w:after="0" w:afterAutospacing="0"/>
                                <w:textAlignment w:val="baselin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FF3B1D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1/0              0/1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42" name="TextBox 111"/>
                        <wps:cNvSpPr txBox="1"/>
                        <wps:spPr>
                          <a:xfrm>
                            <a:off x="4953000" y="3516732"/>
                            <a:ext cx="1371599" cy="32696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FF3B1D" w:rsidRPr="00FF3B1D" w:rsidRDefault="00FF3B1D" w:rsidP="00FF3B1D">
                              <w:pPr>
                                <w:pStyle w:val="NormalWeb"/>
                                <w:spacing w:before="0" w:beforeAutospacing="0" w:after="0" w:afterAutospacing="0"/>
                                <w:textAlignment w:val="baselin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FF3B1D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0/0, 1/1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43" name="TextBox 112"/>
                        <wps:cNvSpPr txBox="1"/>
                        <wps:spPr>
                          <a:xfrm>
                            <a:off x="4833939" y="355860"/>
                            <a:ext cx="1376748" cy="32696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FF3B1D" w:rsidRPr="00FF3B1D" w:rsidRDefault="00FF3B1D" w:rsidP="00FF3B1D">
                              <w:pPr>
                                <w:pStyle w:val="NormalWeb"/>
                                <w:spacing w:before="0" w:beforeAutospacing="0" w:after="0" w:afterAutospacing="0"/>
                                <w:textAlignment w:val="baselin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FF3B1D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0/0, 0/1, 1/1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44" name="Freeform 44"/>
                        <wps:cNvSpPr/>
                        <wps:spPr bwMode="auto">
                          <a:xfrm>
                            <a:off x="662665" y="46291"/>
                            <a:ext cx="1120827" cy="755711"/>
                          </a:xfrm>
                          <a:custGeom>
                            <a:avLst/>
                            <a:gdLst>
                              <a:gd name="connsiteX0" fmla="*/ 0 w 1120827"/>
                              <a:gd name="connsiteY0" fmla="*/ 733641 h 755711"/>
                              <a:gd name="connsiteX1" fmla="*/ 140043 w 1120827"/>
                              <a:gd name="connsiteY1" fmla="*/ 214658 h 755711"/>
                              <a:gd name="connsiteX2" fmla="*/ 584887 w 1120827"/>
                              <a:gd name="connsiteY2" fmla="*/ 474 h 755711"/>
                              <a:gd name="connsiteX3" fmla="*/ 1021492 w 1120827"/>
                              <a:gd name="connsiteY3" fmla="*/ 264085 h 755711"/>
                              <a:gd name="connsiteX4" fmla="*/ 1112108 w 1120827"/>
                              <a:gd name="connsiteY4" fmla="*/ 717166 h 755711"/>
                              <a:gd name="connsiteX5" fmla="*/ 1112108 w 1120827"/>
                              <a:gd name="connsiteY5" fmla="*/ 700690 h 75571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120827" h="755711">
                                <a:moveTo>
                                  <a:pt x="0" y="733641"/>
                                </a:moveTo>
                                <a:cubicBezTo>
                                  <a:pt x="21281" y="535246"/>
                                  <a:pt x="42562" y="336852"/>
                                  <a:pt x="140043" y="214658"/>
                                </a:cubicBezTo>
                                <a:cubicBezTo>
                                  <a:pt x="237524" y="92464"/>
                                  <a:pt x="437979" y="-7764"/>
                                  <a:pt x="584887" y="474"/>
                                </a:cubicBezTo>
                                <a:cubicBezTo>
                                  <a:pt x="731795" y="8712"/>
                                  <a:pt x="933622" y="144636"/>
                                  <a:pt x="1021492" y="264085"/>
                                </a:cubicBezTo>
                                <a:cubicBezTo>
                                  <a:pt x="1109362" y="383534"/>
                                  <a:pt x="1097005" y="644399"/>
                                  <a:pt x="1112108" y="717166"/>
                                </a:cubicBezTo>
                                <a:cubicBezTo>
                                  <a:pt x="1127211" y="789933"/>
                                  <a:pt x="1119659" y="745311"/>
                                  <a:pt x="1112108" y="700690"/>
                                </a:cubicBezTo>
                              </a:path>
                            </a:pathLst>
                          </a:custGeom>
                          <a:noFill/>
                          <a:ln w="19050" cap="flat" cmpd="sng" algn="ctr">
                            <a:solidFill>
                              <a:schemeClr val="tx1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  <a:effectLst/>
                        </wps:spPr>
                        <wps:bodyPr vert="horz" wrap="square" lIns="91440" tIns="45720" rIns="91440" bIns="45720" numCol="1" rtlCol="0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5" name="Freeform 45"/>
                        <wps:cNvSpPr/>
                        <wps:spPr bwMode="auto">
                          <a:xfrm>
                            <a:off x="4833390" y="0"/>
                            <a:ext cx="1120827" cy="755711"/>
                          </a:xfrm>
                          <a:custGeom>
                            <a:avLst/>
                            <a:gdLst>
                              <a:gd name="connsiteX0" fmla="*/ 0 w 1120827"/>
                              <a:gd name="connsiteY0" fmla="*/ 733641 h 755711"/>
                              <a:gd name="connsiteX1" fmla="*/ 140043 w 1120827"/>
                              <a:gd name="connsiteY1" fmla="*/ 214658 h 755711"/>
                              <a:gd name="connsiteX2" fmla="*/ 584887 w 1120827"/>
                              <a:gd name="connsiteY2" fmla="*/ 474 h 755711"/>
                              <a:gd name="connsiteX3" fmla="*/ 1021492 w 1120827"/>
                              <a:gd name="connsiteY3" fmla="*/ 264085 h 755711"/>
                              <a:gd name="connsiteX4" fmla="*/ 1112108 w 1120827"/>
                              <a:gd name="connsiteY4" fmla="*/ 717166 h 755711"/>
                              <a:gd name="connsiteX5" fmla="*/ 1112108 w 1120827"/>
                              <a:gd name="connsiteY5" fmla="*/ 700690 h 75571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120827" h="755711">
                                <a:moveTo>
                                  <a:pt x="0" y="733641"/>
                                </a:moveTo>
                                <a:cubicBezTo>
                                  <a:pt x="21281" y="535246"/>
                                  <a:pt x="42562" y="336852"/>
                                  <a:pt x="140043" y="214658"/>
                                </a:cubicBezTo>
                                <a:cubicBezTo>
                                  <a:pt x="237524" y="92464"/>
                                  <a:pt x="437979" y="-7764"/>
                                  <a:pt x="584887" y="474"/>
                                </a:cubicBezTo>
                                <a:cubicBezTo>
                                  <a:pt x="731795" y="8712"/>
                                  <a:pt x="933622" y="144636"/>
                                  <a:pt x="1021492" y="264085"/>
                                </a:cubicBezTo>
                                <a:cubicBezTo>
                                  <a:pt x="1109362" y="383534"/>
                                  <a:pt x="1097005" y="644399"/>
                                  <a:pt x="1112108" y="717166"/>
                                </a:cubicBezTo>
                                <a:cubicBezTo>
                                  <a:pt x="1127211" y="789933"/>
                                  <a:pt x="1119659" y="745311"/>
                                  <a:pt x="1112108" y="700690"/>
                                </a:cubicBezTo>
                              </a:path>
                            </a:pathLst>
                          </a:custGeom>
                          <a:noFill/>
                          <a:ln w="19050" cap="flat" cmpd="sng" algn="ctr">
                            <a:solidFill>
                              <a:schemeClr val="tx1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  <a:effectLst/>
                        </wps:spPr>
                        <wps:bodyPr vert="horz" wrap="square" lIns="91440" tIns="45720" rIns="91440" bIns="45720" numCol="1" rtlCol="0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6" name="Freeform 46"/>
                        <wps:cNvSpPr/>
                        <wps:spPr bwMode="auto">
                          <a:xfrm>
                            <a:off x="701087" y="3267807"/>
                            <a:ext cx="1109178" cy="766719"/>
                          </a:xfrm>
                          <a:custGeom>
                            <a:avLst/>
                            <a:gdLst>
                              <a:gd name="connsiteX0" fmla="*/ 5308 w 1109178"/>
                              <a:gd name="connsiteY0" fmla="*/ 0 h 766719"/>
                              <a:gd name="connsiteX1" fmla="*/ 79448 w 1109178"/>
                              <a:gd name="connsiteY1" fmla="*/ 444843 h 766719"/>
                              <a:gd name="connsiteX2" fmla="*/ 557243 w 1109178"/>
                              <a:gd name="connsiteY2" fmla="*/ 766118 h 766719"/>
                              <a:gd name="connsiteX3" fmla="*/ 985610 w 1109178"/>
                              <a:gd name="connsiteY3" fmla="*/ 510745 h 766719"/>
                              <a:gd name="connsiteX4" fmla="*/ 1109178 w 1109178"/>
                              <a:gd name="connsiteY4" fmla="*/ 16475 h 7667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09178" h="766719">
                                <a:moveTo>
                                  <a:pt x="5308" y="0"/>
                                </a:moveTo>
                                <a:cubicBezTo>
                                  <a:pt x="-3617" y="158578"/>
                                  <a:pt x="-12541" y="317157"/>
                                  <a:pt x="79448" y="444843"/>
                                </a:cubicBezTo>
                                <a:cubicBezTo>
                                  <a:pt x="171437" y="572529"/>
                                  <a:pt x="406216" y="755134"/>
                                  <a:pt x="557243" y="766118"/>
                                </a:cubicBezTo>
                                <a:cubicBezTo>
                                  <a:pt x="708270" y="777102"/>
                                  <a:pt x="893621" y="635685"/>
                                  <a:pt x="985610" y="510745"/>
                                </a:cubicBezTo>
                                <a:cubicBezTo>
                                  <a:pt x="1077599" y="385805"/>
                                  <a:pt x="1093388" y="201140"/>
                                  <a:pt x="1109178" y="16475"/>
                                </a:cubicBezTo>
                              </a:path>
                            </a:pathLst>
                          </a:custGeom>
                          <a:noFill/>
                          <a:ln w="19050" cap="flat" cmpd="sng" algn="ctr">
                            <a:solidFill>
                              <a:schemeClr val="tx1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  <a:effectLst/>
                        </wps:spPr>
                        <wps:bodyPr vert="horz" wrap="square" lIns="91440" tIns="45720" rIns="91440" bIns="45720" numCol="1" rtlCol="0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7" name="Freeform 47"/>
                        <wps:cNvSpPr/>
                        <wps:spPr bwMode="auto">
                          <a:xfrm>
                            <a:off x="4845039" y="3267806"/>
                            <a:ext cx="1109178" cy="766719"/>
                          </a:xfrm>
                          <a:custGeom>
                            <a:avLst/>
                            <a:gdLst>
                              <a:gd name="connsiteX0" fmla="*/ 5308 w 1109178"/>
                              <a:gd name="connsiteY0" fmla="*/ 0 h 766719"/>
                              <a:gd name="connsiteX1" fmla="*/ 79448 w 1109178"/>
                              <a:gd name="connsiteY1" fmla="*/ 444843 h 766719"/>
                              <a:gd name="connsiteX2" fmla="*/ 557243 w 1109178"/>
                              <a:gd name="connsiteY2" fmla="*/ 766118 h 766719"/>
                              <a:gd name="connsiteX3" fmla="*/ 985610 w 1109178"/>
                              <a:gd name="connsiteY3" fmla="*/ 510745 h 766719"/>
                              <a:gd name="connsiteX4" fmla="*/ 1109178 w 1109178"/>
                              <a:gd name="connsiteY4" fmla="*/ 16475 h 7667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09178" h="766719">
                                <a:moveTo>
                                  <a:pt x="5308" y="0"/>
                                </a:moveTo>
                                <a:cubicBezTo>
                                  <a:pt x="-3617" y="158578"/>
                                  <a:pt x="-12541" y="317157"/>
                                  <a:pt x="79448" y="444843"/>
                                </a:cubicBezTo>
                                <a:cubicBezTo>
                                  <a:pt x="171437" y="572529"/>
                                  <a:pt x="406216" y="755134"/>
                                  <a:pt x="557243" y="766118"/>
                                </a:cubicBezTo>
                                <a:cubicBezTo>
                                  <a:pt x="708270" y="777102"/>
                                  <a:pt x="893621" y="635685"/>
                                  <a:pt x="985610" y="510745"/>
                                </a:cubicBezTo>
                                <a:cubicBezTo>
                                  <a:pt x="1077599" y="385805"/>
                                  <a:pt x="1093388" y="201140"/>
                                  <a:pt x="1109178" y="16475"/>
                                </a:cubicBezTo>
                              </a:path>
                            </a:pathLst>
                          </a:custGeom>
                          <a:noFill/>
                          <a:ln w="19050" cap="flat" cmpd="sng" algn="ctr">
                            <a:solidFill>
                              <a:schemeClr val="tx1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  <a:effectLst/>
                        </wps:spPr>
                        <wps:bodyPr vert="horz" wrap="square" lIns="91440" tIns="45720" rIns="91440" bIns="45720" numCol="1" rtlCol="0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8" name="Oval 48"/>
                        <wps:cNvSpPr/>
                        <wps:spPr bwMode="auto">
                          <a:xfrm>
                            <a:off x="0" y="677136"/>
                            <a:ext cx="2514601" cy="1194357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19050" cap="flat" cmpd="sng" algn="ctr">
                            <a:solidFill>
                              <a:schemeClr val="tx1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  <a:effectLst/>
                        </wps:spPr>
                        <wps:txbx>
                          <w:txbxContent>
                            <w:p w:rsidR="00FF3B1D" w:rsidRPr="00FF3B1D" w:rsidRDefault="00FF3B1D" w:rsidP="00FF3B1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FF3B1D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Use Non-correlator (11)</w:t>
                              </w:r>
                            </w:p>
                          </w:txbxContent>
                        </wps:txbx>
                        <wps:bodyPr vert="horz" wrap="square" lIns="91440" tIns="45720" rIns="91440" bIns="45720" numCol="1" rtlCol="0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9" name="Oval 49"/>
                        <wps:cNvSpPr/>
                        <wps:spPr bwMode="auto">
                          <a:xfrm>
                            <a:off x="0" y="2151644"/>
                            <a:ext cx="2514600" cy="1194357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38100" cap="flat" cmpd="sng" algn="ctr">
                            <a:solidFill>
                              <a:schemeClr val="tx1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  <a:effectLst/>
                        </wps:spPr>
                        <wps:txbx>
                          <w:txbxContent>
                            <w:p w:rsidR="00FF3B1D" w:rsidRPr="00FF3B1D" w:rsidRDefault="00FF3B1D" w:rsidP="00FF3B1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FF3B1D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Use Non-correlator (10)</w:t>
                              </w:r>
                            </w:p>
                          </w:txbxContent>
                        </wps:txbx>
                        <wps:bodyPr vert="horz" wrap="square" lIns="91440" tIns="45720" rIns="91440" bIns="45720" numCol="1" rtlCol="0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0" name="Oval 50"/>
                        <wps:cNvSpPr/>
                        <wps:spPr bwMode="auto">
                          <a:xfrm>
                            <a:off x="4114800" y="640065"/>
                            <a:ext cx="2514600" cy="1194357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19050" cap="flat" cmpd="sng" algn="ctr">
                            <a:solidFill>
                              <a:schemeClr val="tx1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  <a:effectLst/>
                        </wps:spPr>
                        <wps:txbx>
                          <w:txbxContent>
                            <w:p w:rsidR="00FF3B1D" w:rsidRPr="00FF3B1D" w:rsidRDefault="00FF3B1D" w:rsidP="00FF3B1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FF3B1D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Use Correlator (00)</w:t>
                              </w:r>
                            </w:p>
                          </w:txbxContent>
                        </wps:txbx>
                        <wps:bodyPr vert="horz" wrap="square" lIns="91440" tIns="45720" rIns="91440" bIns="45720" numCol="1" rtlCol="0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1" name="Oval 51"/>
                        <wps:cNvSpPr/>
                        <wps:spPr bwMode="auto">
                          <a:xfrm>
                            <a:off x="4114800" y="2151644"/>
                            <a:ext cx="2514600" cy="1194357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19050" cap="flat" cmpd="sng" algn="ctr">
                            <a:solidFill>
                              <a:schemeClr val="tx1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  <a:effectLst/>
                        </wps:spPr>
                        <wps:txbx>
                          <w:txbxContent>
                            <w:p w:rsidR="00FF3B1D" w:rsidRPr="00FF3B1D" w:rsidRDefault="00FF3B1D" w:rsidP="00FF3B1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FF3B1D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Use Correlator (01)</w:t>
                              </w:r>
                            </w:p>
                          </w:txbxContent>
                        </wps:txbx>
                        <wps:bodyPr vert="horz" wrap="square" lIns="91440" tIns="45720" rIns="91440" bIns="45720" numCol="1" rtlCol="0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024CA1" id="Group 98" o:spid="_x0000_s1055" style="position:absolute;margin-left:31.5pt;margin-top:5.7pt;width:414pt;height:266.35pt;z-index:251672576;mso-width-relative:margin;mso-height-relative:margin" coordsize="66294,40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1" o:spid="_x0000_s1056" type="#_x0000_t32" style="position:absolute;left:9906;top:18714;width:0;height:280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" filled="t" fillcolor="white [3212]" strokecolor="black [3213]" strokeweight="1.5pt">
                  <v:stroke endarrow="block"/>
                </v:shape>
                <v:shape id="Straight Arrow Connector 32" o:spid="_x0000_s1057" type="#_x0000_t32" style="position:absolute;left:58674;top:18083;width:0;height:392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" filled="t" fillcolor="white [3212]" strokecolor="black [3213]" strokeweight="1.5pt">
                  <v:stroke endarrow="block"/>
                </v:shape>
                <v:shape id="Straight Arrow Connector 33" o:spid="_x0000_s1058" type="#_x0000_t32" style="position:absolute;left:18102;top:18083;width:0;height:392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" filled="t" fillcolor="white [3212]" strokecolor="black [3213]" strokeweight="1.5pt">
                  <v:stroke startarrow="block"/>
                </v:shape>
                <v:shape id="Straight Arrow Connector 34" o:spid="_x0000_s1059" type="#_x0000_t32" style="position:absolute;left:49530;top:18083;width:0;height:392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" filled="t" fillcolor="white [3212]" strokecolor="black [3213]" strokeweight="1.5pt">
                  <v:stroke startarrow="block"/>
                </v:shape>
                <v:shape id="Straight Arrow Connector 35" o:spid="_x0000_s1060" type="#_x0000_t32" style="position:absolute;left:24384;top:25572;width:1752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" filled="t" fillcolor="white [3212]" strokecolor="black [3213]" strokeweight="1.5pt">
                  <v:stroke endarrow="block"/>
                </v:shape>
                <v:shape id="Straight Arrow Connector 36" o:spid="_x0000_s1061" type="#_x0000_t32" style="position:absolute;left:25146;top:28620;width:1752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" filled="t" fillcolor="white [3212]" strokecolor="black [3213]" strokeweight="1.5pt">
                  <v:stroke endarrow="block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6" o:spid="_x0000_s1062" type="#_x0000_t202" style="position:absolute;left:4436;top:18423;width:18384;height:3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    <v:textbox>
                    <w:txbxContent>
                      <w:p w:rsidR="00FF3B1D" w:rsidRPr="00FF3B1D" w:rsidRDefault="00FF3B1D" w:rsidP="00FF3B1D">
                        <w:pPr>
                          <w:pStyle w:val="NormalWeb"/>
                          <w:spacing w:before="0" w:beforeAutospacing="0" w:after="0" w:afterAutospacing="0"/>
                          <w:textAlignment w:val="baseline"/>
                          <w:rPr>
                            <w:sz w:val="28"/>
                            <w:szCs w:val="28"/>
                          </w:rPr>
                        </w:pPr>
                        <w:r w:rsidRPr="00FF3B1D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1/0            0/1</w:t>
                        </w:r>
                      </w:p>
                    </w:txbxContent>
                  </v:textbox>
                </v:shape>
                <v:shape id="TextBox 107" o:spid="_x0000_s1063" type="#_x0000_t202" style="position:absolute;left:31384;top:22011;width:8947;height:7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4Wf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s+pJ+gFzeAAAA//8DAFBLAQItABQABgAIAAAAIQDb4fbL7gAAAIUBAAATAAAAAAAAAAAAAAAA&#10;AAAAAABbQ29udGVudF9UeXBlc10ueG1sUEsBAi0AFAAGAAgAAAAhAFr0LFu/AAAAFQEAAAsAAAAA&#10;AAAAAAAAAAAAHwEAAF9yZWxzLy5yZWxzUEsBAi0AFAAGAAgAAAAhAOlDhZ/BAAAA2wAAAA8AAAAA&#10;AAAAAAAAAAAABwIAAGRycy9kb3ducmV2LnhtbFBLBQYAAAAAAwADALcAAAD1AgAAAAA=&#10;" filled="f" stroked="f">
                  <v:textbox>
                    <w:txbxContent>
                      <w:p w:rsidR="00FF3B1D" w:rsidRPr="00FF3B1D" w:rsidRDefault="00FF3B1D" w:rsidP="00FF3B1D">
                        <w:pPr>
                          <w:pStyle w:val="NormalWeb"/>
                          <w:spacing w:before="0" w:beforeAutospacing="0" w:after="120" w:afterAutospacing="0"/>
                          <w:textAlignment w:val="baseline"/>
                          <w:rPr>
                            <w:sz w:val="28"/>
                            <w:szCs w:val="28"/>
                          </w:rPr>
                        </w:pPr>
                        <w:r w:rsidRPr="00FF3B1D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0/1</w:t>
                        </w:r>
                      </w:p>
                      <w:p w:rsidR="00FF3B1D" w:rsidRPr="00FF3B1D" w:rsidRDefault="00FF3B1D" w:rsidP="00FF3B1D">
                        <w:pPr>
                          <w:pStyle w:val="NormalWeb"/>
                          <w:spacing w:before="0" w:beforeAutospacing="0" w:after="120" w:afterAutospacing="0"/>
                          <w:textAlignment w:val="baseline"/>
                          <w:rPr>
                            <w:sz w:val="28"/>
                            <w:szCs w:val="28"/>
                          </w:rPr>
                        </w:pPr>
                        <w:r w:rsidRPr="00FF3B1D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1/0</w:t>
                        </w:r>
                      </w:p>
                    </w:txbxContent>
                  </v:textbox>
                </v:shape>
                <v:shape id="TextBox 108" o:spid="_x0000_s1064" type="#_x0000_t202" style="position:absolute;left:7528;top:35167;width:13716;height:3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<v:textbox>
                    <w:txbxContent>
                      <w:p w:rsidR="00FF3B1D" w:rsidRPr="00FF3B1D" w:rsidRDefault="00FF3B1D" w:rsidP="00FF3B1D">
                        <w:pPr>
                          <w:pStyle w:val="NormalWeb"/>
                          <w:spacing w:before="0" w:beforeAutospacing="0" w:after="0" w:afterAutospacing="0"/>
                          <w:textAlignment w:val="baseline"/>
                          <w:rPr>
                            <w:sz w:val="28"/>
                            <w:szCs w:val="28"/>
                          </w:rPr>
                        </w:pPr>
                        <w:r w:rsidRPr="00FF3B1D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0/0, 1/1</w:t>
                        </w:r>
                      </w:p>
                    </w:txbxContent>
                  </v:textbox>
                </v:shape>
                <v:shape id="TextBox 109" o:spid="_x0000_s1065" type="#_x0000_t202" style="position:absolute;left:6806;top:3723;width:13767;height:3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rk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6&#10;+CX+ALn6BwAA//8DAFBLAQItABQABgAIAAAAIQDb4fbL7gAAAIUBAAATAAAAAAAAAAAAAAAAAAAA&#10;AABbQ29udGVudF9UeXBlc10ueG1sUEsBAi0AFAAGAAgAAAAhAFr0LFu/AAAAFQEAAAsAAAAAAAAA&#10;AAAAAAAAHwEAAF9yZWxzLy5yZWxzUEsBAi0AFAAGAAgAAAAhAE8z+uS+AAAA2wAAAA8AAAAAAAAA&#10;AAAAAAAABwIAAGRycy9kb3ducmV2LnhtbFBLBQYAAAAAAwADALcAAADyAgAAAAA=&#10;" filled="f" stroked="f">
                  <v:textbox>
                    <w:txbxContent>
                      <w:p w:rsidR="00FF3B1D" w:rsidRPr="00FF3B1D" w:rsidRDefault="00FF3B1D" w:rsidP="00FF3B1D">
                        <w:pPr>
                          <w:pStyle w:val="NormalWeb"/>
                          <w:spacing w:before="0" w:beforeAutospacing="0" w:after="0" w:afterAutospacing="0"/>
                          <w:textAlignment w:val="baseline"/>
                          <w:rPr>
                            <w:sz w:val="28"/>
                            <w:szCs w:val="28"/>
                          </w:rPr>
                        </w:pPr>
                        <w:r w:rsidRPr="00FF3B1D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0/0, 1/0, 1/1</w:t>
                        </w:r>
                      </w:p>
                    </w:txbxContent>
                  </v:textbox>
                </v:shape>
                <v:shape id="TextBox 110" o:spid="_x0000_s1066" type="#_x0000_t202" style="position:absolute;left:43722;top:18423;width:18384;height:3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" filled="f" stroked="f">
                  <v:textbox>
                    <w:txbxContent>
                      <w:p w:rsidR="00FF3B1D" w:rsidRPr="00FF3B1D" w:rsidRDefault="00FF3B1D" w:rsidP="00FF3B1D">
                        <w:pPr>
                          <w:pStyle w:val="NormalWeb"/>
                          <w:spacing w:before="0" w:beforeAutospacing="0" w:after="0" w:afterAutospacing="0"/>
                          <w:textAlignment w:val="baseline"/>
                          <w:rPr>
                            <w:sz w:val="28"/>
                            <w:szCs w:val="28"/>
                          </w:rPr>
                        </w:pPr>
                        <w:r w:rsidRPr="00FF3B1D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1/0              0/1</w:t>
                        </w:r>
                      </w:p>
                    </w:txbxContent>
                  </v:textbox>
                </v:shape>
                <v:shape id="TextBox 111" o:spid="_x0000_s1067" type="#_x0000_t202" style="position:absolute;left:49530;top:35167;width:13715;height:3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I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" filled="f" stroked="f">
                  <v:textbox>
                    <w:txbxContent>
                      <w:p w:rsidR="00FF3B1D" w:rsidRPr="00FF3B1D" w:rsidRDefault="00FF3B1D" w:rsidP="00FF3B1D">
                        <w:pPr>
                          <w:pStyle w:val="NormalWeb"/>
                          <w:spacing w:before="0" w:beforeAutospacing="0" w:after="0" w:afterAutospacing="0"/>
                          <w:textAlignment w:val="baseline"/>
                          <w:rPr>
                            <w:sz w:val="28"/>
                            <w:szCs w:val="28"/>
                          </w:rPr>
                        </w:pPr>
                        <w:r w:rsidRPr="00FF3B1D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0/0, 1/1</w:t>
                        </w:r>
                      </w:p>
                    </w:txbxContent>
                  </v:textbox>
                </v:shape>
                <v:shape id="TextBox 112" o:spid="_x0000_s1068" type="#_x0000_t202" style="position:absolute;left:48339;top:3558;width:13767;height:3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WST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bAqPL/EHyOwXAAD//wMAUEsBAi0AFAAGAAgAAAAhANvh9svuAAAAhQEAABMAAAAAAAAAAAAA&#10;AAAAAAAAAFtDb250ZW50X1R5cGVzXS54bWxQSwECLQAUAAYACAAAACEAWvQsW78AAAAVAQAACwAA&#10;AAAAAAAAAAAAAAAfAQAAX3JlbHMvLnJlbHNQSwECLQAUAAYACAAAACEAv+Fkk8MAAADbAAAADwAA&#10;AAAAAAAAAAAAAAAHAgAAZHJzL2Rvd25yZXYueG1sUEsFBgAAAAADAAMAtwAAAPcCAAAAAA==&#10;" filled="f" stroked="f">
                  <v:textbox>
                    <w:txbxContent>
                      <w:p w:rsidR="00FF3B1D" w:rsidRPr="00FF3B1D" w:rsidRDefault="00FF3B1D" w:rsidP="00FF3B1D">
                        <w:pPr>
                          <w:pStyle w:val="NormalWeb"/>
                          <w:spacing w:before="0" w:beforeAutospacing="0" w:after="0" w:afterAutospacing="0"/>
                          <w:textAlignment w:val="baseline"/>
                          <w:rPr>
                            <w:sz w:val="28"/>
                            <w:szCs w:val="28"/>
                          </w:rPr>
                        </w:pPr>
                        <w:r w:rsidRPr="00FF3B1D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0/0, 0/1, 1/1</w:t>
                        </w:r>
                      </w:p>
                    </w:txbxContent>
                  </v:textbox>
                </v:shape>
                <v:shape id="Freeform 44" o:spid="_x0000_s1069" style="position:absolute;left:6626;top:462;width:11208;height:7558;visibility:visible;mso-wrap-style:square;v-text-anchor:top" coordsize="1120827,755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" path="m,733641c21281,535246,42562,336852,140043,214658,237524,92464,437979,-7764,584887,474v146908,8238,348735,144162,436605,263611c1109362,383534,1097005,644399,1112108,717166v15103,72767,7551,28145,,-16476e" filled="f" strokecolor="black [3213]" strokeweight="1.5pt">
                  <v:stroke endarrow="block"/>
                  <v:path arrowok="t" o:connecttype="custom" o:connectlocs="0,733641;140043,214658;584887,474;1021492,264085;1112108,717166;1112108,700690" o:connectangles="0,0,0,0,0,0"/>
                </v:shape>
                <v:shape id="Freeform 45" o:spid="_x0000_s1070" style="position:absolute;left:48333;width:11209;height:7557;visibility:visible;mso-wrap-style:square;v-text-anchor:top" coordsize="1120827,755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" path="m,733641c21281,535246,42562,336852,140043,214658,237524,92464,437979,-7764,584887,474v146908,8238,348735,144162,436605,263611c1109362,383534,1097005,644399,1112108,717166v15103,72767,7551,28145,,-16476e" filled="f" strokecolor="black [3213]" strokeweight="1.5pt">
                  <v:stroke endarrow="block"/>
                  <v:path arrowok="t" o:connecttype="custom" o:connectlocs="0,733641;140043,214658;584887,474;1021492,264085;1112108,717166;1112108,700690" o:connectangles="0,0,0,0,0,0"/>
                </v:shape>
                <v:shape id="Freeform 46" o:spid="_x0000_s1071" style="position:absolute;left:7010;top:32678;width:11092;height:7667;visibility:visible;mso-wrap-style:square;v-text-anchor:top" coordsize="1109178,766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" path="m5308,c-3617,158578,-12541,317157,79448,444843v91989,127686,326768,310291,477795,321275c708270,777102,893621,635685,985610,510745,1077599,385805,1093388,201140,1109178,16475e" filled="f" strokecolor="black [3213]" strokeweight="1.5pt">
                  <v:stroke endarrow="block"/>
                  <v:path arrowok="t" o:connecttype="custom" o:connectlocs="5308,0;79448,444843;557243,766118;985610,510745;1109178,16475" o:connectangles="0,0,0,0,0"/>
                </v:shape>
                <v:shape id="Freeform 47" o:spid="_x0000_s1072" style="position:absolute;left:48450;top:32678;width:11092;height:7667;visibility:visible;mso-wrap-style:square;v-text-anchor:top" coordsize="1109178,766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" path="m5308,c-3617,158578,-12541,317157,79448,444843v91989,127686,326768,310291,477795,321275c708270,777102,893621,635685,985610,510745,1077599,385805,1093388,201140,1109178,16475e" filled="f" strokecolor="black [3213]" strokeweight="1.5pt">
                  <v:stroke endarrow="block"/>
                  <v:path arrowok="t" o:connecttype="custom" o:connectlocs="5308,0;79448,444843;557243,766118;985610,510745;1109178,16475" o:connectangles="0,0,0,0,0"/>
                </v:shape>
                <v:oval id="Oval 48" o:spid="_x0000_s1073" style="position:absolute;top:6771;width:25146;height:11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" fillcolor="#ffc" strokecolor="black [3213]" strokeweight="1.5pt">
                  <v:stroke endarrow="block"/>
                  <v:textbox>
                    <w:txbxContent>
                      <w:p w:rsidR="00FF3B1D" w:rsidRPr="00FF3B1D" w:rsidRDefault="00FF3B1D" w:rsidP="00FF3B1D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sz w:val="28"/>
                            <w:szCs w:val="28"/>
                          </w:rPr>
                        </w:pPr>
                        <w:r w:rsidRPr="00FF3B1D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Use Non-correlator (11)</w:t>
                        </w:r>
                      </w:p>
                    </w:txbxContent>
                  </v:textbox>
                </v:oval>
                <v:oval id="Oval 49" o:spid="_x0000_s1074" style="position:absolute;top:21516;width:25146;height:11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" fillcolor="#ffc" strokecolor="black [3213]" strokeweight="3pt">
                  <v:stroke endarrow="block"/>
                  <v:textbox>
                    <w:txbxContent>
                      <w:p w:rsidR="00FF3B1D" w:rsidRPr="00FF3B1D" w:rsidRDefault="00FF3B1D" w:rsidP="00FF3B1D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sz w:val="28"/>
                            <w:szCs w:val="28"/>
                          </w:rPr>
                        </w:pPr>
                        <w:r w:rsidRPr="00FF3B1D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Use Non-correlator (10)</w:t>
                        </w:r>
                      </w:p>
                    </w:txbxContent>
                  </v:textbox>
                </v:oval>
                <v:oval id="Oval 50" o:spid="_x0000_s1075" style="position:absolute;left:41148;top:6400;width:25146;height:11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" fillcolor="#deeaf6 [660]" strokecolor="black [3213]" strokeweight="1.5pt">
                  <v:stroke endarrow="block"/>
                  <v:textbox>
                    <w:txbxContent>
                      <w:p w:rsidR="00FF3B1D" w:rsidRPr="00FF3B1D" w:rsidRDefault="00FF3B1D" w:rsidP="00FF3B1D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sz w:val="28"/>
                            <w:szCs w:val="28"/>
                          </w:rPr>
                        </w:pPr>
                        <w:r w:rsidRPr="00FF3B1D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Use Correlator (00)</w:t>
                        </w:r>
                      </w:p>
                    </w:txbxContent>
                  </v:textbox>
                </v:oval>
                <v:oval id="Oval 51" o:spid="_x0000_s1076" style="position:absolute;left:41148;top:21516;width:25146;height:11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" fillcolor="#deeaf6 [660]" strokecolor="black [3213]" strokeweight="1.5pt">
                  <v:stroke endarrow="block"/>
                  <v:textbox>
                    <w:txbxContent>
                      <w:p w:rsidR="00FF3B1D" w:rsidRPr="00FF3B1D" w:rsidRDefault="00FF3B1D" w:rsidP="00FF3B1D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sz w:val="28"/>
                            <w:szCs w:val="28"/>
                          </w:rPr>
                        </w:pPr>
                        <w:r w:rsidRPr="00FF3B1D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Use Correlator (01)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bookmarkEnd w:id="0"/>
    </w:p>
    <w:p w:rsidR="00FF3B1D" w:rsidRDefault="00FF3B1D">
      <w:pPr>
        <w:spacing w:after="160" w:line="259" w:lineRule="auto"/>
      </w:pPr>
    </w:p>
    <w:p w:rsidR="00FF3B1D" w:rsidRDefault="00FF3B1D">
      <w:pPr>
        <w:spacing w:after="160" w:line="259" w:lineRule="auto"/>
      </w:pPr>
    </w:p>
    <w:p w:rsidR="00FF3B1D" w:rsidRDefault="00FF3B1D">
      <w:pPr>
        <w:spacing w:after="160" w:line="259" w:lineRule="auto"/>
      </w:pPr>
    </w:p>
    <w:p w:rsidR="00FF3B1D" w:rsidRDefault="00FF3B1D">
      <w:pPr>
        <w:spacing w:after="160" w:line="259" w:lineRule="auto"/>
      </w:pPr>
    </w:p>
    <w:p w:rsidR="00FF3B1D" w:rsidRDefault="00FF3B1D">
      <w:pPr>
        <w:spacing w:after="160" w:line="259" w:lineRule="auto"/>
      </w:pPr>
    </w:p>
    <w:p w:rsidR="00FF3B1D" w:rsidRDefault="00FF3B1D">
      <w:pPr>
        <w:spacing w:after="160" w:line="259" w:lineRule="auto"/>
      </w:pPr>
    </w:p>
    <w:p w:rsidR="00FF3B1D" w:rsidRDefault="00FF3B1D">
      <w:pPr>
        <w:spacing w:after="160" w:line="259" w:lineRule="auto"/>
      </w:pPr>
    </w:p>
    <w:p w:rsidR="00103FA8" w:rsidRDefault="00103FA8">
      <w:pPr>
        <w:spacing w:after="160" w:line="259" w:lineRule="auto"/>
      </w:pPr>
    </w:p>
    <w:p w:rsidR="00FF3B1D" w:rsidRDefault="00FF3B1D">
      <w:pPr>
        <w:spacing w:after="160" w:line="259" w:lineRule="auto"/>
      </w:pPr>
    </w:p>
    <w:p w:rsidR="00FF3B1D" w:rsidRDefault="00FF3B1D">
      <w:pPr>
        <w:spacing w:after="160" w:line="259" w:lineRule="auto"/>
      </w:pPr>
    </w:p>
    <w:p w:rsidR="00FF3B1D" w:rsidRDefault="00FF3B1D">
      <w:pPr>
        <w:spacing w:after="160" w:line="259" w:lineRule="auto"/>
      </w:pPr>
    </w:p>
    <w:p w:rsidR="00FF3B1D" w:rsidRDefault="00FF3B1D">
      <w:pPr>
        <w:spacing w:after="160" w:line="259" w:lineRule="auto"/>
      </w:pPr>
    </w:p>
    <w:p w:rsidR="009B73E2" w:rsidRDefault="00FF3B1D" w:rsidP="00FF3B1D">
      <w:pPr>
        <w:spacing w:after="160" w:line="259" w:lineRule="auto"/>
        <w:jc w:val="center"/>
      </w:pPr>
      <w:r>
        <w:t>Selector State Machine</w:t>
      </w:r>
      <w:r w:rsidR="009B73E2">
        <w:br w:type="page"/>
      </w:r>
    </w:p>
    <w:p w:rsidR="00FF3B1D" w:rsidRDefault="00FF3B1D">
      <w:pPr>
        <w:spacing w:after="160" w:line="259" w:lineRule="auto"/>
      </w:pPr>
    </w:p>
    <w:p w:rsidR="00FF3B1D" w:rsidRDefault="00FF3B1D">
      <w:pPr>
        <w:spacing w:after="160" w:line="259" w:lineRule="auto"/>
      </w:pPr>
    </w:p>
    <w:p w:rsidR="00FF3B1D" w:rsidRDefault="00FF3B1D">
      <w:pPr>
        <w:spacing w:after="160" w:line="259" w:lineRule="auto"/>
      </w:pPr>
    </w:p>
    <w:p w:rsidR="009B73E2" w:rsidRDefault="009B73E2">
      <w:r>
        <w:t>Teams of two</w:t>
      </w:r>
      <w:r w:rsidR="00EC443C">
        <w:t xml:space="preserve"> students need to add</w:t>
      </w:r>
      <w:r>
        <w:t>:</w:t>
      </w:r>
    </w:p>
    <w:p w:rsidR="00EC443C" w:rsidRDefault="00EC443C" w:rsidP="00EC443C">
      <w:pPr>
        <w:pStyle w:val="ListParagraph"/>
        <w:numPr>
          <w:ilvl w:val="0"/>
          <w:numId w:val="2"/>
        </w:numPr>
        <w:spacing w:before="100" w:line="360" w:lineRule="auto"/>
      </w:pPr>
      <w:r>
        <w:t xml:space="preserve">A Four-way set associative </w:t>
      </w:r>
    </w:p>
    <w:p w:rsidR="00EC443C" w:rsidRDefault="00EC443C" w:rsidP="00EC443C">
      <w:pPr>
        <w:pStyle w:val="ListParagraph"/>
        <w:numPr>
          <w:ilvl w:val="1"/>
          <w:numId w:val="2"/>
        </w:numPr>
        <w:spacing w:before="100" w:line="360" w:lineRule="auto"/>
      </w:pPr>
      <w:proofErr w:type="gramStart"/>
      <w:r>
        <w:t>with</w:t>
      </w:r>
      <w:proofErr w:type="gramEnd"/>
      <w:r>
        <w:t xml:space="preserve"> Random replacement.</w:t>
      </w:r>
    </w:p>
    <w:p w:rsidR="00EC443C" w:rsidRDefault="00EC443C" w:rsidP="00EC443C">
      <w:pPr>
        <w:pStyle w:val="ListParagraph"/>
        <w:numPr>
          <w:ilvl w:val="0"/>
          <w:numId w:val="2"/>
        </w:numPr>
        <w:spacing w:before="100" w:line="360" w:lineRule="auto"/>
      </w:pPr>
      <w:r>
        <w:t xml:space="preserve">2-bit local history </w:t>
      </w:r>
    </w:p>
    <w:p w:rsidR="00EC443C" w:rsidRDefault="00EC443C" w:rsidP="00EC443C">
      <w:pPr>
        <w:pStyle w:val="ListParagraph"/>
        <w:numPr>
          <w:ilvl w:val="1"/>
          <w:numId w:val="2"/>
        </w:numPr>
        <w:spacing w:before="100" w:line="360" w:lineRule="auto"/>
      </w:pPr>
      <w:r>
        <w:t>This takes into account 4 previously local branches.</w:t>
      </w:r>
    </w:p>
    <w:p w:rsidR="00881C39" w:rsidRDefault="00881C39" w:rsidP="00881C39">
      <w:pPr>
        <w:pStyle w:val="ListParagraph"/>
        <w:numPr>
          <w:ilvl w:val="0"/>
          <w:numId w:val="2"/>
        </w:numPr>
        <w:spacing w:before="100" w:line="360" w:lineRule="auto"/>
      </w:pPr>
      <w:r>
        <w:t>Another state machine:</w:t>
      </w:r>
    </w:p>
    <w:p w:rsidR="00EC443C" w:rsidRDefault="00EC443C" w:rsidP="00EC443C">
      <w:pPr>
        <w:pStyle w:val="ListParagraph"/>
        <w:ind w:left="1800"/>
      </w:pPr>
    </w:p>
    <w:p w:rsidR="00EC443C" w:rsidRDefault="00881C39" w:rsidP="00EC443C">
      <w:r w:rsidRPr="00881C39">
        <w:rPr>
          <w:b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492940C" wp14:editId="4B19C733">
                <wp:simplePos x="0" y="0"/>
                <wp:positionH relativeFrom="column">
                  <wp:posOffset>700266</wp:posOffset>
                </wp:positionH>
                <wp:positionV relativeFrom="paragraph">
                  <wp:posOffset>133985</wp:posOffset>
                </wp:positionV>
                <wp:extent cx="5744443" cy="3135086"/>
                <wp:effectExtent l="19050" t="0" r="27940" b="27305"/>
                <wp:wrapNone/>
                <wp:docPr id="27692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4443" cy="3135086"/>
                          <a:chOff x="0" y="0"/>
                          <a:chExt cx="6409267" cy="3674534"/>
                        </a:xfrm>
                      </wpg:grpSpPr>
                      <wps:wsp>
                        <wps:cNvPr id="27693" name="Oval 27693"/>
                        <wps:cNvSpPr/>
                        <wps:spPr>
                          <a:xfrm>
                            <a:off x="5080000" y="2632500"/>
                            <a:ext cx="1329267" cy="91332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7694" name="Oval 27694"/>
                        <wps:cNvSpPr/>
                        <wps:spPr>
                          <a:xfrm>
                            <a:off x="0" y="128706"/>
                            <a:ext cx="1329267" cy="91332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7695" name="Oval 27695"/>
                        <wps:cNvSpPr/>
                        <wps:spPr>
                          <a:xfrm>
                            <a:off x="664634" y="0"/>
                            <a:ext cx="1295400" cy="1253067"/>
                          </a:xfrm>
                          <a:prstGeom prst="ellipse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7696" name="Oval 27696"/>
                        <wps:cNvSpPr/>
                        <wps:spPr>
                          <a:xfrm>
                            <a:off x="4449234" y="0"/>
                            <a:ext cx="1295400" cy="1253067"/>
                          </a:xfrm>
                          <a:prstGeom prst="ellipse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7697" name="Oval 27697"/>
                        <wps:cNvSpPr/>
                        <wps:spPr>
                          <a:xfrm>
                            <a:off x="664634" y="2421467"/>
                            <a:ext cx="1295400" cy="1253067"/>
                          </a:xfrm>
                          <a:prstGeom prst="ellipse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7698" name="Oval 27698"/>
                        <wps:cNvSpPr/>
                        <wps:spPr>
                          <a:xfrm>
                            <a:off x="4449234" y="2421467"/>
                            <a:ext cx="1295400" cy="1253067"/>
                          </a:xfrm>
                          <a:prstGeom prst="ellipse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7699" name="TextBox 6"/>
                        <wps:cNvSpPr txBox="1"/>
                        <wps:spPr>
                          <a:xfrm>
                            <a:off x="749246" y="177776"/>
                            <a:ext cx="1117600" cy="79974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1A5E9D" w:rsidRDefault="001A5E9D" w:rsidP="001A5E9D">
                              <w:pPr>
                                <w:pStyle w:val="NormalWeb"/>
                                <w:spacing w:before="0" w:beforeAutospacing="0" w:after="0" w:afterAutospacing="0"/>
                                <w:textAlignment w:val="baseline"/>
                              </w:pPr>
                              <w:r>
                                <w:rPr>
                                  <w:rFonts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 xml:space="preserve">*    T </w:t>
                              </w:r>
                            </w:p>
                            <w:p w:rsidR="001A5E9D" w:rsidRDefault="001A5E9D" w:rsidP="001A5E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cstheme="minorBidi"/>
                                  <w:b/>
                                  <w:bCs/>
                                  <w:color w:val="C00000"/>
                                  <w:kern w:val="24"/>
                                  <w:sz w:val="36"/>
                                  <w:szCs w:val="36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7700" name="TextBox 7"/>
                        <wps:cNvSpPr txBox="1"/>
                        <wps:spPr>
                          <a:xfrm>
                            <a:off x="4537799" y="211004"/>
                            <a:ext cx="1117600" cy="83099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1A5E9D" w:rsidRDefault="001A5E9D" w:rsidP="001A5E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T</w:t>
                              </w:r>
                            </w:p>
                            <w:p w:rsidR="001A5E9D" w:rsidRDefault="001A5E9D" w:rsidP="001A5E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cstheme="minorBidi"/>
                                  <w:b/>
                                  <w:bCs/>
                                  <w:color w:val="C00000"/>
                                  <w:kern w:val="24"/>
                                  <w:sz w:val="36"/>
                                  <w:szCs w:val="36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7701" name="TextBox 8"/>
                        <wps:cNvSpPr txBox="1"/>
                        <wps:spPr>
                          <a:xfrm>
                            <a:off x="4537799" y="2632121"/>
                            <a:ext cx="1117600" cy="80686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1A5E9D" w:rsidRDefault="001A5E9D" w:rsidP="001A5E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NT</w:t>
                              </w:r>
                            </w:p>
                            <w:p w:rsidR="001A5E9D" w:rsidRDefault="001A5E9D" w:rsidP="001A5E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cstheme="minorBidi"/>
                                  <w:b/>
                                  <w:bCs/>
                                  <w:color w:val="C00000"/>
                                  <w:kern w:val="24"/>
                                  <w:sz w:val="36"/>
                                  <w:szCs w:val="36"/>
                                </w:rPr>
                                <w:t>00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7702" name="TextBox 9"/>
                        <wps:cNvSpPr txBox="1"/>
                        <wps:spPr>
                          <a:xfrm>
                            <a:off x="749246" y="2632120"/>
                            <a:ext cx="1117600" cy="72442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1A5E9D" w:rsidRDefault="001A5E9D" w:rsidP="001A5E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NT</w:t>
                              </w:r>
                            </w:p>
                            <w:p w:rsidR="001A5E9D" w:rsidRDefault="001A5E9D" w:rsidP="001A5E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cstheme="minorBidi"/>
                                  <w:b/>
                                  <w:bCs/>
                                  <w:color w:val="C00000"/>
                                  <w:kern w:val="24"/>
                                  <w:sz w:val="36"/>
                                  <w:szCs w:val="36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7703" name="Straight Arrow Connector 27703"/>
                        <wps:cNvCnPr>
                          <a:stCxn id="27695" idx="6"/>
                          <a:endCxn id="27696" idx="2"/>
                        </wps:cNvCnPr>
                        <wps:spPr>
                          <a:xfrm>
                            <a:off x="1960034" y="626534"/>
                            <a:ext cx="2489200" cy="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704" name="Straight Arrow Connector 27704"/>
                        <wps:cNvCnPr/>
                        <wps:spPr>
                          <a:xfrm flipH="1" flipV="1">
                            <a:off x="1786004" y="211034"/>
                            <a:ext cx="2852939" cy="1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705" name="Straight Arrow Connector 27705"/>
                        <wps:cNvCnPr>
                          <a:stCxn id="27696" idx="4"/>
                          <a:endCxn id="27698" idx="0"/>
                        </wps:cNvCnPr>
                        <wps:spPr>
                          <a:xfrm>
                            <a:off x="5096934" y="1253067"/>
                            <a:ext cx="0" cy="116840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706" name="Straight Arrow Connector 27706"/>
                        <wps:cNvCnPr>
                          <a:stCxn id="27697" idx="6"/>
                          <a:endCxn id="27698" idx="2"/>
                        </wps:cNvCnPr>
                        <wps:spPr>
                          <a:xfrm>
                            <a:off x="1960034" y="3048001"/>
                            <a:ext cx="2489200" cy="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707" name="Straight Arrow Connector 27707"/>
                        <wps:cNvCnPr/>
                        <wps:spPr>
                          <a:xfrm flipH="1" flipV="1">
                            <a:off x="1780117" y="2620219"/>
                            <a:ext cx="2852939" cy="1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708" name="Straight Arrow Connector 27708"/>
                        <wps:cNvCnPr>
                          <a:stCxn id="27697" idx="0"/>
                        </wps:cNvCnPr>
                        <wps:spPr>
                          <a:xfrm flipV="1">
                            <a:off x="1312334" y="1069560"/>
                            <a:ext cx="3338877" cy="1351907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709" name="TextBox 14"/>
                        <wps:cNvSpPr txBox="1"/>
                        <wps:spPr>
                          <a:xfrm>
                            <a:off x="575715" y="1261525"/>
                            <a:ext cx="1642110" cy="35433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1A5E9D" w:rsidRPr="001A5E9D" w:rsidRDefault="001A5E9D" w:rsidP="001A5E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sz w:val="22"/>
                                </w:rPr>
                              </w:pPr>
                              <w:r w:rsidRPr="001A5E9D">
                                <w:rPr>
                                  <w:rFonts w:cstheme="minorBidi"/>
                                  <w:color w:val="0000FF"/>
                                  <w:kern w:val="24"/>
                                  <w:sz w:val="32"/>
                                  <w:szCs w:val="36"/>
                                </w:rPr>
                                <w:t>Initial state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92940C" id="Group 18" o:spid="_x0000_s1055" style="position:absolute;margin-left:55.15pt;margin-top:10.55pt;width:452.3pt;height:246.85pt;z-index:251661312;mso-width-relative:margin;mso-height-relative:margin" coordsize="64092,36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">
                <v:oval id="Oval 27693" o:spid="_x0000_s1056" style="position:absolute;left:50800;top:26325;width:13292;height:913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xi8scA&#10;AADeAAAADwAAAGRycy9kb3ducmV2LnhtbESPT2vCQBTE7wW/w/KE3uomCv6JWUUKLR48tFYRb4/s&#10;M4nuvg3ZbUy/fbcg9DjMzG+YfN1bIzpqfe1YQTpKQBAXTtdcKjh8vb3MQfiArNE4JgU/5GG9Gjzl&#10;mGl350/q9qEUEcI+QwVVCE0mpS8qsuhHriGO3sW1FkOUbSl1i/cIt0aOk2QqLdYcFyps6LWi4rb/&#10;tgqMmVx2J5PuzteUFh/Xho7bd1LqedhvliAC9eE//GhvtYLxbLqYwN+deAXk6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xcYvLHAAAA3gAAAA8AAAAAAAAAAAAAAAAAmAIAAGRy&#10;cy9kb3ducmV2LnhtbFBLBQYAAAAABAAEAPUAAACMAwAAAAA=&#10;" fillcolor="white [3212]" strokecolor="red" strokeweight="2.25pt">
                  <v:stroke joinstyle="miter"/>
                </v:oval>
                <v:oval id="Oval 27694" o:spid="_x0000_s1057" style="position:absolute;top:1287;width:13292;height:913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aiJscA&#10;AADeAAAADwAAAGRycy9kb3ducmV2LnhtbESPT2sCMRTE7wW/Q3iCt5p1Kf7ZGqUUpB48tGkLents&#10;XncXk5dlE3X10zcFocdhZn7DLNe9s+JMXWg8K5iMMxDEpTcNVwq+PjePcxAhIhu0nknBlQKsV4OH&#10;JRbGX/iDzjpWIkE4FKigjrEtpAxlTQ7D2LfEyfvxncOYZFdJ0+ElwZ2VeZZNpcOG00KNLb3WVB71&#10;ySl4m7vdflG9X3M8GL5Zp63+1kqNhv3LM4hIffwP39tboyCfTRdP8HcnXQG5+g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BWoibHAAAA3gAAAA8AAAAAAAAAAAAAAAAAmAIAAGRy&#10;cy9kb3ducmV2LnhtbFBLBQYAAAAABAAEAPUAAACMAwAAAAA=&#10;" fillcolor="white [3212]" strokecolor="black [3213]" strokeweight="2.25pt">
                  <v:stroke joinstyle="miter"/>
                </v:oval>
                <v:oval id="Oval 27695" o:spid="_x0000_s1058" style="position:absolute;left:6646;width:12954;height:125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mU4cYA&#10;AADeAAAADwAAAGRycy9kb3ducmV2LnhtbESPQWvCQBSE7wX/w/KE3nRjqGkbXUXE0iJe1EKuz+wz&#10;CWbfxuyq8d93BaHHYWa+YabzztTiSq2rLCsYDSMQxLnVFRcKfvdfgw8QziNrrC2Tgjs5mM96L1NM&#10;tb3xlq47X4gAYZeigtL7JpXS5SUZdEPbEAfvaFuDPsi2kLrFW4CbWsZRlEiDFYeFEhtalpSfdhej&#10;YKWdS97saL/uzv6yOWTZN8eZUq/9bjEB4anz/+Fn+0criN+TzzE87oQrIG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EmU4cYAAADeAAAADwAAAAAAAAAAAAAAAACYAgAAZHJz&#10;L2Rvd25yZXYueG1sUEsFBgAAAAAEAAQA9QAAAIsDAAAAAA==&#10;" fillcolor="#e2efd9 [665]" strokecolor="black [3213]" strokeweight="1pt">
                  <v:stroke joinstyle="miter"/>
                </v:oval>
                <v:oval id="Oval 27696" o:spid="_x0000_s1059" style="position:absolute;left:44492;width:12954;height:125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sKlsYA&#10;AADeAAAADwAAAGRycy9kb3ducmV2LnhtbESPQWvCQBSE74L/YXmF3nRjKNFGV5GitBQvRiHX1+wz&#10;Cc2+TbOrxn/vFgSPw8x8wyxWvWnEhTpXW1YwGUcgiAuray4VHA/b0QyE88gaG8uk4EYOVsvhYIGp&#10;tlfe0yXzpQgQdikqqLxvUyldUZFBN7YtcfBOtjPog+xKqTu8BrhpZBxFiTRYc1iosKWPiorf7GwU&#10;bLRzyZudHL77P3/e/eT5J8e5Uq8v/XoOwlPvn+FH+0sriKfJewL/d8IVkM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JsKlsYAAADeAAAADwAAAAAAAAAAAAAAAACYAgAAZHJz&#10;L2Rvd25yZXYueG1sUEsFBgAAAAAEAAQA9QAAAIsDAAAAAA==&#10;" fillcolor="#e2efd9 [665]" strokecolor="black [3213]" strokeweight="1pt">
                  <v:stroke joinstyle="miter"/>
                </v:oval>
                <v:oval id="Oval 27697" o:spid="_x0000_s1060" style="position:absolute;left:6646;top:24214;width:12954;height:1253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aI2I8YA&#10;AADeAAAADwAAAGRycy9kb3ducmV2LnhtbESPT2vCQBTE7wW/w/KEXopuDDa20VUkUNtr1UCPj+xr&#10;Esy+Ddk1f759t1DocZiZ3zC7w2ga0VPnassKVssIBHFhdc2lguvlbfECwnlkjY1lUjCRg8N+9rDD&#10;VNuBP6k/+1IECLsUFVTet6mUrqjIoFvaljh437Yz6IPsSqk7HALcNDKOokQarDksVNhSVlFxO9+N&#10;Asyf7X3K7fsxzm90zfz69DR8KfU4H49bEJ5G/x/+a39oBfEmed3A751wBeT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aI2I8YAAADeAAAADwAAAAAAAAAAAAAAAACYAgAAZHJz&#10;L2Rvd25yZXYueG1sUEsFBgAAAAAEAAQA9QAAAIsDAAAAAA==&#10;" fillcolor="#fbe4d5 [661]" strokecolor="black [3213]" strokeweight="1pt">
                  <v:stroke joinstyle="miter"/>
                </v:oval>
                <v:oval id="Oval 27698" o:spid="_x0000_s1061" style="position:absolute;left:44492;top:24214;width:12954;height:1253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2iUcMA&#10;AADeAAAADwAAAGRycy9kb3ducmV2LnhtbERPTWvCQBC9F/wPyxR6KboxWLWpq0igttemCXgcstMk&#10;mJ0N2Y2J/757EDw+3vfuMJlWXKl3jWUFy0UEgri0uuFKQf77Od+CcB5ZY2uZFNzIwWE/e9phou3I&#10;P3TNfCVCCLsEFdTed4mUrqzJoFvYjjhwf7Y36APsK6l7HEO4aWUcRWtpsOHQUGNHaU3lJRuMAize&#10;7HAr7NcxLi6Up351eh3PSr08T8cPEJ4m/xDf3d9aQbxZv4e94U64AnL/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D2iUcMAAADeAAAADwAAAAAAAAAAAAAAAACYAgAAZHJzL2Rv&#10;d25yZXYueG1sUEsFBgAAAAAEAAQA9QAAAIgDAAAAAA==&#10;" fillcolor="#fbe4d5 [661]" strokecolor="black [3213]" strokeweight="1pt">
                  <v:stroke joinstyle="miter"/>
                </v:oval>
                <v:shape id="TextBox 6" o:spid="_x0000_s1062" type="#_x0000_t202" style="position:absolute;left:7492;top:1777;width:11176;height:79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xGGcYA&#10;AADeAAAADwAAAGRycy9kb3ducmV2LnhtbESPW2vCQBSE34X+h+UUfKu7lXpJdBWxFPpk8Qq+HbLH&#10;JDR7NmRXE/+9Wyj4OMzMN8x82dlK3KjxpWMN7wMFgjhzpuRcw2H/9TYF4QOywcoxabiTh+XipTfH&#10;1LiWt3TbhVxECPsUNRQh1KmUPivIoh+4mjh6F9dYDFE2uTQNthFuKzlUaiwtlhwXCqxpXVD2u7ta&#10;DcfN5Xz6UD/5px3VreuUZJtIrfuv3WoGIlAXnuH/9rfRMJyMkwT+7sQrIB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YxGGcYAAADeAAAADwAAAAAAAAAAAAAAAACYAgAAZHJz&#10;L2Rvd25yZXYueG1sUEsFBgAAAAAEAAQA9QAAAIsDAAAAAA==&#10;" filled="f" stroked="f">
                  <v:textbox>
                    <w:txbxContent>
                      <w:p w:rsidR="001A5E9D" w:rsidRDefault="001A5E9D" w:rsidP="001A5E9D">
                        <w:pPr>
                          <w:pStyle w:val="NormalWeb"/>
                          <w:spacing w:before="0" w:beforeAutospacing="0" w:after="0" w:afterAutospacing="0"/>
                          <w:textAlignment w:val="baseline"/>
                        </w:pPr>
                        <w:r>
                          <w:rPr>
                            <w:rFonts w:cstheme="minorBidi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 xml:space="preserve">*    T </w:t>
                        </w:r>
                      </w:p>
                      <w:p w:rsidR="001A5E9D" w:rsidRDefault="001A5E9D" w:rsidP="001A5E9D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textAlignment w:val="baseline"/>
                        </w:pPr>
                        <w:r>
                          <w:rPr>
                            <w:rFonts w:cstheme="minorBidi"/>
                            <w:b/>
                            <w:bCs/>
                            <w:color w:val="C00000"/>
                            <w:kern w:val="24"/>
                            <w:sz w:val="36"/>
                            <w:szCs w:val="36"/>
                          </w:rPr>
                          <w:t>11</w:t>
                        </w:r>
                      </w:p>
                    </w:txbxContent>
                  </v:textbox>
                </v:shape>
                <v:shape id="TextBox 7" o:spid="_x0000_s1063" type="#_x0000_t202" style="position:absolute;left:45377;top:2110;width:11176;height:8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11nsUA&#10;AADeAAAADwAAAGRycy9kb3ducmV2LnhtbESPy2rCQBSG94W+w3AEd3VGsbVNMwlFEbqy1Fahu0Pm&#10;5EIzZ0JmNPHtnYXg8ue/8aX5aFtxpt43jjXMZwoEceFMw5WG35/t0ysIH5ANto5Jw4U85NnjQ4qJ&#10;cQN/03kfKhFH2CeooQ6hS6T0RU0W/cx1xNErXW8xRNlX0vQ4xHHbyoVSL9Jiw/Ghxo7WNRX/+5PV&#10;cNiVf8el+qo29rkb3Kgk2zep9XQyfryDCDSGe/jW/jQaFquVigARJ6KAzK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XXWexQAAAN4AAAAPAAAAAAAAAAAAAAAAAJgCAABkcnMv&#10;ZG93bnJldi54bWxQSwUGAAAAAAQABAD1AAAAigMAAAAA&#10;" filled="f" stroked="f">
                  <v:textbox>
                    <w:txbxContent>
                      <w:p w:rsidR="001A5E9D" w:rsidRDefault="001A5E9D" w:rsidP="001A5E9D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textAlignment w:val="baseline"/>
                        </w:pPr>
                        <w:r>
                          <w:rPr>
                            <w:rFonts w:cstheme="minorBidi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T</w:t>
                        </w:r>
                      </w:p>
                      <w:p w:rsidR="001A5E9D" w:rsidRDefault="001A5E9D" w:rsidP="001A5E9D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textAlignment w:val="baseline"/>
                        </w:pPr>
                        <w:r>
                          <w:rPr>
                            <w:rFonts w:cstheme="minorBidi"/>
                            <w:b/>
                            <w:bCs/>
                            <w:color w:val="C00000"/>
                            <w:kern w:val="24"/>
                            <w:sz w:val="36"/>
                            <w:szCs w:val="36"/>
                          </w:rPr>
                          <w:t>10</w:t>
                        </w:r>
                      </w:p>
                    </w:txbxContent>
                  </v:textbox>
                </v:shape>
                <v:shape id="TextBox 8" o:spid="_x0000_s1064" type="#_x0000_t202" style="position:absolute;left:45377;top:26321;width:11176;height:80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HQBcYA&#10;AADeAAAADwAAAGRycy9kb3ducmV2LnhtbESPQWvCQBSE74L/YXmCN91VWm3TbKS0CJ4qxrbQ2yP7&#10;TEKzb0N2Nem/7wqCx2FmvmHSzWAbcaHO1441LOYKBHHhTM2lhs/jdvYEwgdkg41j0vBHHjbZeJRi&#10;YlzPB7rkoRQRwj5BDVUIbSKlLyqy6OeuJY7eyXUWQ5RdKU2HfYTbRi6VWkmLNceFClt6q6j4zc9W&#10;w9fH6ef7Qe3Ld/vY9m5Qku2z1Ho6GV5fQAQawj18a++MhuV6rRZwvROvgMz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RHQBcYAAADeAAAADwAAAAAAAAAAAAAAAACYAgAAZHJz&#10;L2Rvd25yZXYueG1sUEsFBgAAAAAEAAQA9QAAAIsDAAAAAA==&#10;" filled="f" stroked="f">
                  <v:textbox>
                    <w:txbxContent>
                      <w:p w:rsidR="001A5E9D" w:rsidRDefault="001A5E9D" w:rsidP="001A5E9D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textAlignment w:val="baseline"/>
                        </w:pPr>
                        <w:r>
                          <w:rPr>
                            <w:rFonts w:cstheme="minorBidi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NT</w:t>
                        </w:r>
                      </w:p>
                      <w:p w:rsidR="001A5E9D" w:rsidRDefault="001A5E9D" w:rsidP="001A5E9D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textAlignment w:val="baseline"/>
                        </w:pPr>
                        <w:r>
                          <w:rPr>
                            <w:rFonts w:cstheme="minorBidi"/>
                            <w:b/>
                            <w:bCs/>
                            <w:color w:val="C00000"/>
                            <w:kern w:val="24"/>
                            <w:sz w:val="36"/>
                            <w:szCs w:val="36"/>
                          </w:rPr>
                          <w:t>00</w:t>
                        </w:r>
                      </w:p>
                    </w:txbxContent>
                  </v:textbox>
                </v:shape>
                <v:shape id="TextBox 9" o:spid="_x0000_s1065" type="#_x0000_t202" style="position:absolute;left:7492;top:26321;width:11176;height:7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NOcsYA&#10;AADeAAAADwAAAGRycy9kb3ducmV2LnhtbESPW2sCMRSE3wX/QziCb5p0abVdN0ppEXyqaC/g22Fz&#10;9kI3J8smutt/3wiCj8PMfMNkm8E24kKdrx1reJgrEMS5MzWXGr4+t7NnED4gG2wck4Y/8rBZj0cZ&#10;psb1fKDLMZQiQtinqKEKoU2l9HlFFv3ctcTRK1xnMUTZldJ02Ee4bWSi1EJarDkuVNjSW0X57/Fs&#10;NXx/FKefR7Uv3+1T27tBSbYvUuvpZHhdgQg0hHv41t4ZDclyqRK43olXQK7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cNOcsYAAADeAAAADwAAAAAAAAAAAAAAAACYAgAAZHJz&#10;L2Rvd25yZXYueG1sUEsFBgAAAAAEAAQA9QAAAIsDAAAAAA==&#10;" filled="f" stroked="f">
                  <v:textbox>
                    <w:txbxContent>
                      <w:p w:rsidR="001A5E9D" w:rsidRDefault="001A5E9D" w:rsidP="001A5E9D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textAlignment w:val="baseline"/>
                        </w:pPr>
                        <w:r>
                          <w:rPr>
                            <w:rFonts w:cstheme="minorBidi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NT</w:t>
                        </w:r>
                      </w:p>
                      <w:p w:rsidR="001A5E9D" w:rsidRDefault="001A5E9D" w:rsidP="001A5E9D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textAlignment w:val="baseline"/>
                        </w:pPr>
                        <w:r>
                          <w:rPr>
                            <w:rFonts w:cstheme="minorBidi"/>
                            <w:b/>
                            <w:bCs/>
                            <w:color w:val="C00000"/>
                            <w:kern w:val="24"/>
                            <w:sz w:val="36"/>
                            <w:szCs w:val="36"/>
                          </w:rPr>
                          <w:t>01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7703" o:spid="_x0000_s1066" type="#_x0000_t32" style="position:absolute;left:19600;top:6265;width:2489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RovDMYAAADeAAAADwAAAGRycy9kb3ducmV2LnhtbESP0WrCQBRE3wv+w3KFvtWNFhqJriJC&#10;oUhLa/QDrtlrNiR7N2RXE/36bqHg4zAzZ5jlerCNuFLnK8cKppMEBHHhdMWlguPh/WUOwgdkjY1j&#10;UnAjD+vV6GmJmXY97+mah1JECPsMFZgQ2kxKXxiy6CeuJY7e2XUWQ5RdKXWHfYTbRs6S5E1arDgu&#10;GGxpa6io84tV8HPccFrn5na47+qv/n6S5vT5rdTzeNgsQAQawiP83/7QCmZpmrzC3514BeTq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0aLwzGAAAA3gAAAA8AAAAAAAAA&#10;AAAAAAAAoQIAAGRycy9kb3ducmV2LnhtbFBLBQYAAAAABAAEAPkAAACUAwAAAAA=&#10;" strokecolor="red" strokeweight="2.25pt">
                  <v:stroke endarrow="block" joinstyle="miter"/>
                </v:shape>
                <v:shape id="Straight Arrow Connector 27704" o:spid="_x0000_s1067" type="#_x0000_t32" style="position:absolute;left:17860;top:2110;width:28529;height:0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gc/CcIAAADeAAAADwAAAGRycy9kb3ducmV2LnhtbESP0YrCMBRE3wX/IVzBN02VotI1inYR&#10;9tXqB1yau22xualJVqtfbxYEH4eZOcOst71pxY2cbywrmE0TEMSl1Q1XCs6nw2QFwgdkja1lUvAg&#10;D9vNcLDGTNs7H+lWhEpECPsMFdQhdJmUvqzJoJ/ajjh6v9YZDFG6SmqH9wg3rZwnyUIabDgu1NhR&#10;XlN5Kf6MgtTur6c8X6XN4cxdOqNvV5inUuNRv/sCEagPn/C7/aMVzJfLJIX/O/EKyM0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gc/CcIAAADeAAAADwAAAAAAAAAAAAAA&#10;AAChAgAAZHJzL2Rvd25yZXYueG1sUEsFBgAAAAAEAAQA+QAAAJADAAAAAA==&#10;" strokecolor="black [3213]" strokeweight="2.25pt">
                  <v:stroke endarrow="block" joinstyle="miter"/>
                </v:shape>
                <v:shape id="Straight Arrow Connector 27705" o:spid="_x0000_s1068" type="#_x0000_t32" style="position:absolute;left:50969;top:12530;width:0;height:1168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b8S48YAAADeAAAADwAAAGRycy9kb3ducmV2LnhtbESP0WrCQBRE3wv+w3KFvtWNQhuJriJC&#10;oUhLa/QDrtlrNiR7N2RXE/36bqHg4zAzZ5jlerCNuFLnK8cKppMEBHHhdMWlguPh/WUOwgdkjY1j&#10;UnAjD+vV6GmJmXY97+mah1JECPsMFZgQ2kxKXxiy6CeuJY7e2XUWQ5RdKXWHfYTbRs6S5E1arDgu&#10;GGxpa6io84tV8HPccFrn5na47+qv/n6S5vT5rdTzeNgsQAQawiP83/7QCmZpmrzC3514BeTq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2/EuPGAAAA3gAAAA8AAAAAAAAA&#10;AAAAAAAAoQIAAGRycy9kb3ducmV2LnhtbFBLBQYAAAAABAAEAPkAAACUAwAAAAA=&#10;" strokecolor="red" strokeweight="2.25pt">
                  <v:stroke endarrow="block" joinstyle="miter"/>
                </v:shape>
                <v:shape id="Straight Arrow Connector 27706" o:spid="_x0000_s1069" type="#_x0000_t32" style="position:absolute;left:19600;top:30480;width:2489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W2MlMcAAADeAAAADwAAAGRycy9kb3ducmV2LnhtbESPwWrDMBBE74X+g9hCbo3cHOLiWA6h&#10;UCilIa2TD9hYW8vYWhlLjZ18fVQI5DjMzBsmX0+2EycafONYwcs8AUFcOd1wreCwf39+BeEDssbO&#10;MSk4k4d18fiQY6bdyD90KkMtIoR9hgpMCH0mpa8MWfRz1xNH79cNFkOUQy31gGOE204ukmQpLTYc&#10;Fwz29Gaoass/q+D7sOG0Lc15f/lst+PlKM3xa6fU7GnarEAEmsI9fGt/aAWLNE2W8H8nXgFZXA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tbYyUxwAAAN4AAAAPAAAAAAAA&#10;AAAAAAAAAKECAABkcnMvZG93bnJldi54bWxQSwUGAAAAAAQABAD5AAAAlQMAAAAA&#10;" strokecolor="red" strokeweight="2.25pt">
                  <v:stroke endarrow="block" joinstyle="miter"/>
                </v:shape>
                <v:shape id="Straight Arrow Connector 27707" o:spid="_x0000_s1070" type="#_x0000_t32" style="position:absolute;left:17801;top:26202;width:28529;height:0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tWhfsMAAADeAAAADwAAAGRycy9kb3ducmV2LnhtbESP0YrCMBRE3wX/IVzBN02VYqVrFO0i&#10;7KvVD7g0d9tic1OTrNb9+s2C4OMwM2eYzW4wnbiT861lBYt5AoK4srrlWsHlfJytQfiArLGzTAqe&#10;5GG3HY82mGv74BPdy1CLCGGfo4ImhD6X0lcNGfRz2xNH79s6gyFKV0vt8BHhppPLJFlJgy3HhQZ7&#10;KhqqruWPUZDaw+1cFOu0PV64Txf06Urzq9R0Muw/QAQawjv8an9pBcssSzL4vxOvgNz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7VoX7DAAAA3gAAAA8AAAAAAAAAAAAA&#10;AAAAoQIAAGRycy9kb3ducmV2LnhtbFBLBQYAAAAABAAEAPkAAACRAwAAAAA=&#10;" strokecolor="black [3213]" strokeweight="2.25pt">
                  <v:stroke endarrow="block" joinstyle="miter"/>
                </v:shape>
                <v:shape id="Straight Arrow Connector 27708" o:spid="_x0000_s1071" type="#_x0000_t32" style="position:absolute;left:13123;top:10695;width:33389;height:1351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h+RDcIAAADeAAAADwAAAGRycy9kb3ducmV2LnhtbERPy4rCMBTdC/5DuAPuNB0HrHaMomUE&#10;Ny58fMCludNWm5vSpLH+vVkMzPJw3uvtYBoRqHO1ZQWfswQEcWF1zaWC2/UwXYJwHlljY5kUvMjB&#10;djMerTHT9slnChdfihjCLkMFlfdtJqUrKjLoZrYljtyv7Qz6CLtS6g6fMdw0cp4kC2mw5thQYUt5&#10;RcXj0hsF++PydN+FvMcQ+lV+WMn050sqNfkYdt8gPA3+X/znPmoF8zRN4t54J14BuX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h+RDcIAAADeAAAADwAAAAAAAAAAAAAA&#10;AAChAgAAZHJzL2Rvd25yZXYueG1sUEsFBgAAAAAEAAQA+QAAAJADAAAAAA==&#10;" strokecolor="black [3213]" strokeweight="2.25pt">
                  <v:stroke endarrow="block" joinstyle="miter"/>
                </v:shape>
                <v:shape id="TextBox 14" o:spid="_x0000_s1072" type="#_x0000_t202" style="position:absolute;left:5757;top:12615;width:16421;height:35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2fcA8YA&#10;AADeAAAADwAAAGRycy9kb3ducmV2LnhtbESPT2sCMRTE74LfITzBmyaVVut2o5QWwVPFtS309ti8&#10;/UM3L8smuttv3wiCx2FmfsOk28E24kKdrx1reJgrEMS5MzWXGj5Pu9kzCB+QDTaOScMfedhuxqMU&#10;E+N6PtIlC6WIEPYJaqhCaBMpfV6RRT93LXH0CtdZDFF2pTQd9hFuG7lQaikt1hwXKmzpraL8Nztb&#10;DV8fxc/3ozqU7/ap7d2gJNu11Ho6GV5fQAQawj18a++NhsVqpdZwvROvgNz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2fcA8YAAADeAAAADwAAAAAAAAAAAAAAAACYAgAAZHJz&#10;L2Rvd25yZXYueG1sUEsFBgAAAAAEAAQA9QAAAIsDAAAAAA==&#10;" filled="f" stroked="f">
                  <v:textbox>
                    <w:txbxContent>
                      <w:p w:rsidR="001A5E9D" w:rsidRPr="001A5E9D" w:rsidRDefault="001A5E9D" w:rsidP="001A5E9D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sz w:val="22"/>
                          </w:rPr>
                        </w:pPr>
                        <w:r w:rsidRPr="001A5E9D">
                          <w:rPr>
                            <w:rFonts w:cstheme="minorBidi"/>
                            <w:color w:val="0000FF"/>
                            <w:kern w:val="24"/>
                            <w:sz w:val="32"/>
                            <w:szCs w:val="36"/>
                          </w:rPr>
                          <w:t>Initial state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881C39">
        <w:rPr>
          <w:b/>
        </w:rPr>
        <w:t>State Machine A</w:t>
      </w:r>
      <w:r>
        <w:t>:</w:t>
      </w:r>
    </w:p>
    <w:p w:rsidR="00881C39" w:rsidRDefault="00881C39" w:rsidP="00EC443C"/>
    <w:p w:rsidR="00881C39" w:rsidRDefault="00881C39" w:rsidP="00EC443C"/>
    <w:p w:rsidR="00881C39" w:rsidRDefault="00881C39" w:rsidP="00EC443C"/>
    <w:p w:rsidR="00881C39" w:rsidRDefault="00881C39" w:rsidP="00EC443C"/>
    <w:p w:rsidR="00881C39" w:rsidRDefault="00881C39" w:rsidP="00EC443C"/>
    <w:p w:rsidR="00881C39" w:rsidRDefault="00881C39" w:rsidP="00EC443C">
      <w:r w:rsidRPr="00881C3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DEE692" wp14:editId="7E4F6746">
                <wp:simplePos x="0" y="0"/>
                <wp:positionH relativeFrom="column">
                  <wp:posOffset>-52070</wp:posOffset>
                </wp:positionH>
                <wp:positionV relativeFrom="paragraph">
                  <wp:posOffset>74888</wp:posOffset>
                </wp:positionV>
                <wp:extent cx="1235947" cy="923330"/>
                <wp:effectExtent l="0" t="0" r="21590" b="19050"/>
                <wp:wrapNone/>
                <wp:docPr id="27728" name="Text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5947" cy="923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FF"/>
                          </a:solidFill>
                        </a:ln>
                      </wps:spPr>
                      <wps:txbx>
                        <w:txbxContent>
                          <w:p w:rsidR="00881C39" w:rsidRPr="00881C39" w:rsidRDefault="00881C39" w:rsidP="00881C39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sz w:val="20"/>
                              </w:rPr>
                            </w:pPr>
                            <w:r w:rsidRPr="00881C39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36"/>
                                <w:u w:val="single"/>
                              </w:rPr>
                              <w:t>Prediction</w:t>
                            </w:r>
                          </w:p>
                          <w:p w:rsidR="00881C39" w:rsidRPr="00881C39" w:rsidRDefault="00881C39" w:rsidP="00881C39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sz w:val="20"/>
                              </w:rPr>
                            </w:pPr>
                            <w:r w:rsidRPr="00881C39">
                              <w:rPr>
                                <w:rFonts w:cstheme="minorBidi"/>
                                <w:color w:val="000000" w:themeColor="text1"/>
                                <w:kern w:val="24"/>
                                <w:sz w:val="28"/>
                                <w:szCs w:val="36"/>
                              </w:rPr>
                              <w:t>T:    Taken</w:t>
                            </w:r>
                          </w:p>
                          <w:p w:rsidR="00881C39" w:rsidRPr="00881C39" w:rsidRDefault="00881C39" w:rsidP="00881C39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sz w:val="20"/>
                              </w:rPr>
                            </w:pPr>
                            <w:r w:rsidRPr="00881C39">
                              <w:rPr>
                                <w:rFonts w:cstheme="minorBidi"/>
                                <w:color w:val="000000" w:themeColor="text1"/>
                                <w:kern w:val="24"/>
                                <w:sz w:val="28"/>
                                <w:szCs w:val="36"/>
                              </w:rPr>
                              <w:t>NT: Not taken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DEE692" id="TextBox 18" o:spid="_x0000_s1073" type="#_x0000_t202" style="position:absolute;margin-left:-4.1pt;margin-top:5.9pt;width:97.3pt;height:72.7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" filled="f" strokecolor="blue">
                <v:textbox style="mso-fit-shape-to-text:t">
                  <w:txbxContent>
                    <w:p w:rsidR="00881C39" w:rsidRPr="00881C39" w:rsidRDefault="00881C39" w:rsidP="00881C39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sz w:val="20"/>
                        </w:rPr>
                      </w:pPr>
                      <w:r w:rsidRPr="00881C39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28"/>
                          <w:szCs w:val="36"/>
                          <w:u w:val="single"/>
                        </w:rPr>
                        <w:t>Prediction</w:t>
                      </w:r>
                    </w:p>
                    <w:p w:rsidR="00881C39" w:rsidRPr="00881C39" w:rsidRDefault="00881C39" w:rsidP="00881C39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sz w:val="20"/>
                        </w:rPr>
                      </w:pPr>
                      <w:r w:rsidRPr="00881C39">
                        <w:rPr>
                          <w:rFonts w:cstheme="minorBidi"/>
                          <w:color w:val="000000" w:themeColor="text1"/>
                          <w:kern w:val="24"/>
                          <w:sz w:val="28"/>
                          <w:szCs w:val="36"/>
                        </w:rPr>
                        <w:t>T:    Taken</w:t>
                      </w:r>
                    </w:p>
                    <w:p w:rsidR="00881C39" w:rsidRPr="00881C39" w:rsidRDefault="00881C39" w:rsidP="00881C39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sz w:val="20"/>
                        </w:rPr>
                      </w:pPr>
                      <w:r w:rsidRPr="00881C39">
                        <w:rPr>
                          <w:rFonts w:cstheme="minorBidi"/>
                          <w:color w:val="000000" w:themeColor="text1"/>
                          <w:kern w:val="24"/>
                          <w:sz w:val="28"/>
                          <w:szCs w:val="36"/>
                        </w:rPr>
                        <w:t>NT: Not taken</w:t>
                      </w:r>
                    </w:p>
                  </w:txbxContent>
                </v:textbox>
              </v:shape>
            </w:pict>
          </mc:Fallback>
        </mc:AlternateContent>
      </w:r>
    </w:p>
    <w:p w:rsidR="00881C39" w:rsidRDefault="00881C39" w:rsidP="00EC443C"/>
    <w:p w:rsidR="00881C39" w:rsidRDefault="00881C39" w:rsidP="00EC443C"/>
    <w:p w:rsidR="00881C39" w:rsidRDefault="00881C39" w:rsidP="00EC443C"/>
    <w:p w:rsidR="00881C39" w:rsidRDefault="00881C39" w:rsidP="00EC443C">
      <w:r w:rsidRPr="00881C39"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2DA00B3" wp14:editId="7C8D578F">
                <wp:simplePos x="0" y="0"/>
                <wp:positionH relativeFrom="column">
                  <wp:posOffset>-50242</wp:posOffset>
                </wp:positionH>
                <wp:positionV relativeFrom="paragraph">
                  <wp:posOffset>73807</wp:posOffset>
                </wp:positionV>
                <wp:extent cx="1349295" cy="704850"/>
                <wp:effectExtent l="0" t="0" r="22860" b="19050"/>
                <wp:wrapNone/>
                <wp:docPr id="27730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9295" cy="704850"/>
                          <a:chOff x="0" y="0"/>
                          <a:chExt cx="1349295" cy="704850"/>
                        </a:xfrm>
                      </wpg:grpSpPr>
                      <wps:wsp>
                        <wps:cNvPr id="27731" name="TextBox 20"/>
                        <wps:cNvSpPr txBox="1"/>
                        <wps:spPr>
                          <a:xfrm>
                            <a:off x="0" y="0"/>
                            <a:ext cx="1349295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00FF"/>
                            </a:solidFill>
                          </a:ln>
                        </wps:spPr>
                        <wps:txbx>
                          <w:txbxContent>
                            <w:p w:rsidR="00881C39" w:rsidRDefault="00881C39" w:rsidP="00881C39">
                              <w:pPr>
                                <w:pStyle w:val="NormalWeb"/>
                                <w:spacing w:before="0" w:beforeAutospacing="0" w:after="0" w:afterAutospacing="0"/>
                                <w:textAlignment w:val="baseline"/>
                              </w:pPr>
                              <w:r>
                                <w:rPr>
                                  <w:rFonts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u w:val="single"/>
                                </w:rPr>
                                <w:t xml:space="preserve">Actual Branch </w:t>
                              </w:r>
                            </w:p>
                            <w:p w:rsidR="00881C39" w:rsidRDefault="00881C39" w:rsidP="00881C39">
                              <w:pPr>
                                <w:pStyle w:val="NormalWeb"/>
                                <w:tabs>
                                  <w:tab w:val="left" w:pos="720"/>
                                </w:tabs>
                                <w:spacing w:before="0" w:beforeAutospacing="0" w:after="0" w:afterAutospacing="0"/>
                                <w:textAlignment w:val="baseline"/>
                              </w:pPr>
                              <w:r>
                                <w:rPr>
                                  <w:rFonts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ab/>
                                <w:t>Taken</w:t>
                              </w:r>
                            </w:p>
                            <w:p w:rsidR="00881C39" w:rsidRDefault="00881C39" w:rsidP="00881C39">
                              <w:pPr>
                                <w:pStyle w:val="NormalWeb"/>
                                <w:tabs>
                                  <w:tab w:val="left" w:pos="720"/>
                                </w:tabs>
                                <w:spacing w:before="0" w:beforeAutospacing="0" w:after="0" w:afterAutospacing="0"/>
                                <w:textAlignment w:val="baseline"/>
                              </w:pPr>
                              <w:r>
                                <w:rPr>
                                  <w:rFonts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ab/>
                                <w:t>Not taken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27732" name="Straight Arrow Connector 27732"/>
                        <wps:cNvCnPr/>
                        <wps:spPr>
                          <a:xfrm>
                            <a:off x="148167" y="369332"/>
                            <a:ext cx="351366" cy="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733" name="Straight Arrow Connector 27733"/>
                        <wps:cNvCnPr/>
                        <wps:spPr>
                          <a:xfrm>
                            <a:off x="148167" y="573862"/>
                            <a:ext cx="351366" cy="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2DA00B3" id="Group 14" o:spid="_x0000_s1074" style="position:absolute;margin-left:-3.95pt;margin-top:5.8pt;width:106.25pt;height:55.5pt;z-index:251667456;mso-width-relative:margin" coordsize="13492,7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">
                <v:shape id="TextBox 20" o:spid="_x0000_s1075" type="#_x0000_t202" style="position:absolute;width:13492;height:7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z0mMUA&#10;AADeAAAADwAAAGRycy9kb3ducmV2LnhtbESPS4vCQBCE78L+h6EXvOlEhShZRxFF1Nv6AK+9mc4D&#10;Mz0hM5r4750FwWNRVV9R82VnKvGgxpWWFYyGEQji1OqScwWX83YwA+E8ssbKMil4koPl4qs3x0Tb&#10;lo/0OPlcBAi7BBUU3teJlC4tyKAb2po4eJltDPogm1zqBtsAN5UcR1EsDZYcFgqsaV1QejvdjYJN&#10;6+pr9nve/+WHY3yJs/Sw3s2U6n93qx8Qnjr/Cb/be61gPJ1ORvB/J1wBuX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bPSYxQAAAN4AAAAPAAAAAAAAAAAAAAAAAJgCAABkcnMv&#10;ZG93bnJldi54bWxQSwUGAAAAAAQABAD1AAAAigMAAAAA&#10;" filled="f" strokecolor="blue">
                  <v:textbox style="mso-fit-shape-to-text:t">
                    <w:txbxContent>
                      <w:p w:rsidR="00881C39" w:rsidRDefault="00881C39" w:rsidP="00881C39">
                        <w:pPr>
                          <w:pStyle w:val="NormalWeb"/>
                          <w:spacing w:before="0" w:beforeAutospacing="0" w:after="0" w:afterAutospacing="0"/>
                          <w:textAlignment w:val="baseline"/>
                        </w:pPr>
                        <w:r>
                          <w:rPr>
                            <w:rFonts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:u w:val="single"/>
                          </w:rPr>
                          <w:t xml:space="preserve">Actual Branch </w:t>
                        </w:r>
                      </w:p>
                      <w:p w:rsidR="00881C39" w:rsidRDefault="00881C39" w:rsidP="00881C39">
                        <w:pPr>
                          <w:pStyle w:val="NormalWeb"/>
                          <w:tabs>
                            <w:tab w:val="left" w:pos="720"/>
                          </w:tabs>
                          <w:spacing w:before="0" w:beforeAutospacing="0" w:after="0" w:afterAutospacing="0"/>
                          <w:textAlignment w:val="baseline"/>
                        </w:pPr>
                        <w:r>
                          <w:rPr>
                            <w:rFonts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ab/>
                          <w:t>Taken</w:t>
                        </w:r>
                      </w:p>
                      <w:p w:rsidR="00881C39" w:rsidRDefault="00881C39" w:rsidP="00881C39">
                        <w:pPr>
                          <w:pStyle w:val="NormalWeb"/>
                          <w:tabs>
                            <w:tab w:val="left" w:pos="720"/>
                          </w:tabs>
                          <w:spacing w:before="0" w:beforeAutospacing="0" w:after="0" w:afterAutospacing="0"/>
                          <w:textAlignment w:val="baseline"/>
                        </w:pPr>
                        <w:r>
                          <w:rPr>
                            <w:rFonts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ab/>
                          <w:t>Not taken</w:t>
                        </w:r>
                      </w:p>
                    </w:txbxContent>
                  </v:textbox>
                </v:shape>
                <v:shape id="Straight Arrow Connector 27732" o:spid="_x0000_s1076" type="#_x0000_t32" style="position:absolute;left:1481;top:3693;width:351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8agJ8cAAADeAAAADwAAAGRycy9kb3ducmV2LnhtbESPS2vDMBCE74X+B7GF3Bq5Lnk5UUIw&#10;FAIpDXlArou1tU2slSMpjvvvq0Ihx2FmvmEWq940oiPna8sK3oYJCOLC6ppLBafjx+sUhA/IGhvL&#10;pOCHPKyWz08LzLS98566QyhFhLDPUEEVQptJ6YuKDPqhbYmj922dwRClK6V2eI9w08g0ScbSYM1x&#10;ocKW8oqKy+FmFGw+eeSOu+vYldPt7PzV5U16yZUavPTrOYhAfXiE/9sbrSCdTN5T+LsTr4Bc/g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LxqAnxwAAAN4AAAAPAAAAAAAA&#10;AAAAAAAAAKECAABkcnMvZG93bnJldi54bWxQSwUGAAAAAAQABAD5AAAAlQMAAAAA&#10;" strokecolor="black [3213]" strokeweight="2.25pt">
                  <v:stroke endarrow="block" joinstyle="miter"/>
                </v:shape>
                <v:shape id="Straight Arrow Connector 27733" o:spid="_x0000_s1077" type="#_x0000_t32" style="position:absolute;left:1481;top:5738;width:351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3blsccAAADeAAAADwAAAGRycy9kb3ducmV2LnhtbESP0WrCQBRE3wv9h+UW+lY3KpiSuooU&#10;CqW0WBM/4Jq9ZkOyd0N2a6Jf7woFH4eZOcMs16NtxYl6XztWMJ0kIIhLp2uuFOyLj5dXED4ga2wd&#10;k4IzeVivHh+WmGk38I5OeahEhLDPUIEJocuk9KUhi37iOuLoHV1vMUTZV1L3OES4beUsSRbSYs1x&#10;wWBH74bKJv+zCn73G06b3JyLy1fzM1wO0hy+t0o9P42bNxCBxnAP/7c/tYJZms7ncLsTr4BcXQ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zduWxxwAAAN4AAAAPAAAAAAAA&#10;AAAAAAAAAKECAABkcnMvZG93bnJldi54bWxQSwUGAAAAAAQABAD5AAAAlQMAAAAA&#10;" strokecolor="red" strokeweight="2.25pt">
                  <v:stroke endarrow="block" joinstyle="miter"/>
                </v:shape>
              </v:group>
            </w:pict>
          </mc:Fallback>
        </mc:AlternateContent>
      </w:r>
    </w:p>
    <w:p w:rsidR="00881C39" w:rsidRDefault="00881C39" w:rsidP="00EC443C"/>
    <w:p w:rsidR="00881C39" w:rsidRDefault="00881C39" w:rsidP="00EC443C"/>
    <w:p w:rsidR="00881C39" w:rsidRDefault="00881C39" w:rsidP="00EC443C"/>
    <w:p w:rsidR="00881C39" w:rsidRDefault="00881C39" w:rsidP="00EC443C"/>
    <w:p w:rsidR="00881C39" w:rsidRDefault="00881C39" w:rsidP="00EC443C"/>
    <w:p w:rsidR="00881C39" w:rsidRDefault="00881C39" w:rsidP="00EC443C"/>
    <w:p w:rsidR="00881C39" w:rsidRDefault="00881C39" w:rsidP="00EC443C"/>
    <w:p w:rsidR="00881C39" w:rsidRDefault="00881C39" w:rsidP="00EC443C"/>
    <w:p w:rsidR="00881C39" w:rsidRDefault="00881C39" w:rsidP="00EC443C"/>
    <w:p w:rsidR="001A5E9D" w:rsidRDefault="00881C39" w:rsidP="00EC443C">
      <w:r w:rsidRPr="00881C39">
        <w:rPr>
          <w:b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61F8A82" wp14:editId="1BB4348C">
                <wp:simplePos x="0" y="0"/>
                <wp:positionH relativeFrom="column">
                  <wp:posOffset>618402</wp:posOffset>
                </wp:positionH>
                <wp:positionV relativeFrom="paragraph">
                  <wp:posOffset>121343</wp:posOffset>
                </wp:positionV>
                <wp:extent cx="6117590" cy="3047365"/>
                <wp:effectExtent l="19050" t="0" r="0" b="19685"/>
                <wp:wrapNone/>
                <wp:docPr id="27710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7590" cy="3047365"/>
                          <a:chOff x="0" y="0"/>
                          <a:chExt cx="7132782" cy="3674534"/>
                        </a:xfrm>
                      </wpg:grpSpPr>
                      <wps:wsp>
                        <wps:cNvPr id="27711" name="Straight Arrow Connector 27711"/>
                        <wps:cNvCnPr/>
                        <wps:spPr>
                          <a:xfrm flipH="1" flipV="1">
                            <a:off x="1780117" y="2620219"/>
                            <a:ext cx="2852939" cy="1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712" name="Straight Arrow Connector 27712"/>
                        <wps:cNvCnPr/>
                        <wps:spPr>
                          <a:xfrm flipH="1" flipV="1">
                            <a:off x="1786004" y="211034"/>
                            <a:ext cx="2852939" cy="1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713" name="Oval 27713"/>
                        <wps:cNvSpPr/>
                        <wps:spPr>
                          <a:xfrm>
                            <a:off x="5080000" y="2632500"/>
                            <a:ext cx="1329267" cy="91332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7714" name="Oval 27714"/>
                        <wps:cNvSpPr/>
                        <wps:spPr>
                          <a:xfrm>
                            <a:off x="0" y="128706"/>
                            <a:ext cx="1329267" cy="91332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7715" name="Oval 27715"/>
                        <wps:cNvSpPr/>
                        <wps:spPr>
                          <a:xfrm>
                            <a:off x="664634" y="0"/>
                            <a:ext cx="1295400" cy="1253067"/>
                          </a:xfrm>
                          <a:prstGeom prst="ellipse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7716" name="Oval 27716"/>
                        <wps:cNvSpPr/>
                        <wps:spPr>
                          <a:xfrm>
                            <a:off x="4449234" y="0"/>
                            <a:ext cx="1295400" cy="1253067"/>
                          </a:xfrm>
                          <a:prstGeom prst="ellipse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7717" name="Oval 27717"/>
                        <wps:cNvSpPr/>
                        <wps:spPr>
                          <a:xfrm>
                            <a:off x="664634" y="2421467"/>
                            <a:ext cx="1295400" cy="1253067"/>
                          </a:xfrm>
                          <a:prstGeom prst="ellipse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7718" name="Oval 27718"/>
                        <wps:cNvSpPr/>
                        <wps:spPr>
                          <a:xfrm>
                            <a:off x="4449234" y="2421467"/>
                            <a:ext cx="1295400" cy="1253067"/>
                          </a:xfrm>
                          <a:prstGeom prst="ellipse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7719" name="TextBox 6"/>
                        <wps:cNvSpPr txBox="1"/>
                        <wps:spPr>
                          <a:xfrm>
                            <a:off x="749220" y="177764"/>
                            <a:ext cx="1117600" cy="76722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1A5E9D" w:rsidRDefault="001A5E9D" w:rsidP="001A5E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T</w:t>
                              </w:r>
                            </w:p>
                            <w:p w:rsidR="001A5E9D" w:rsidRDefault="001A5E9D" w:rsidP="001A5E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cstheme="minorBidi"/>
                                  <w:b/>
                                  <w:bCs/>
                                  <w:color w:val="C00000"/>
                                  <w:kern w:val="24"/>
                                  <w:sz w:val="36"/>
                                  <w:szCs w:val="36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7720" name="TextBox 7"/>
                        <wps:cNvSpPr txBox="1"/>
                        <wps:spPr>
                          <a:xfrm>
                            <a:off x="4537641" y="210991"/>
                            <a:ext cx="1117600" cy="83094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1A5E9D" w:rsidRDefault="001A5E9D" w:rsidP="001A5E9D">
                              <w:pPr>
                                <w:pStyle w:val="NormalWeb"/>
                                <w:spacing w:before="0" w:beforeAutospacing="0" w:after="0" w:afterAutospacing="0"/>
                                <w:textAlignment w:val="baseline"/>
                              </w:pPr>
                              <w:r>
                                <w:rPr>
                                  <w:rFonts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*    T</w:t>
                              </w:r>
                            </w:p>
                            <w:p w:rsidR="001A5E9D" w:rsidRDefault="001A5E9D" w:rsidP="001A5E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cstheme="minorBidi"/>
                                  <w:b/>
                                  <w:bCs/>
                                  <w:color w:val="C00000"/>
                                  <w:kern w:val="24"/>
                                  <w:sz w:val="36"/>
                                  <w:szCs w:val="36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7721" name="TextBox 8"/>
                        <wps:cNvSpPr txBox="1"/>
                        <wps:spPr>
                          <a:xfrm>
                            <a:off x="4537641" y="2631952"/>
                            <a:ext cx="1117600" cy="74820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1A5E9D" w:rsidRDefault="001A5E9D" w:rsidP="001A5E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NT</w:t>
                              </w:r>
                            </w:p>
                            <w:p w:rsidR="001A5E9D" w:rsidRDefault="001A5E9D" w:rsidP="001A5E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cstheme="minorBidi"/>
                                  <w:b/>
                                  <w:bCs/>
                                  <w:color w:val="C00000"/>
                                  <w:kern w:val="24"/>
                                  <w:sz w:val="36"/>
                                  <w:szCs w:val="36"/>
                                </w:rPr>
                                <w:t>00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7722" name="TextBox 9"/>
                        <wps:cNvSpPr txBox="1"/>
                        <wps:spPr>
                          <a:xfrm>
                            <a:off x="749220" y="2631952"/>
                            <a:ext cx="1117600" cy="83300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1A5E9D" w:rsidRDefault="001A5E9D" w:rsidP="001A5E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NT</w:t>
                              </w:r>
                            </w:p>
                            <w:p w:rsidR="001A5E9D" w:rsidRDefault="001A5E9D" w:rsidP="001A5E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cstheme="minorBidi"/>
                                  <w:b/>
                                  <w:bCs/>
                                  <w:color w:val="C00000"/>
                                  <w:kern w:val="24"/>
                                  <w:sz w:val="36"/>
                                  <w:szCs w:val="36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7723" name="Straight Arrow Connector 27723"/>
                        <wps:cNvCnPr>
                          <a:stCxn id="27715" idx="6"/>
                          <a:endCxn id="27716" idx="2"/>
                        </wps:cNvCnPr>
                        <wps:spPr>
                          <a:xfrm>
                            <a:off x="1960034" y="626534"/>
                            <a:ext cx="2489200" cy="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724" name="Straight Arrow Connector 27724"/>
                        <wps:cNvCnPr>
                          <a:stCxn id="27716" idx="4"/>
                          <a:endCxn id="27717" idx="7"/>
                        </wps:cNvCnPr>
                        <wps:spPr>
                          <a:xfrm flipH="1">
                            <a:off x="1770327" y="1253067"/>
                            <a:ext cx="3326607" cy="1351907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725" name="Straight Arrow Connector 27725"/>
                        <wps:cNvCnPr>
                          <a:stCxn id="27717" idx="6"/>
                          <a:endCxn id="27718" idx="2"/>
                        </wps:cNvCnPr>
                        <wps:spPr>
                          <a:xfrm>
                            <a:off x="1960034" y="3048001"/>
                            <a:ext cx="2489200" cy="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726" name="Straight Arrow Connector 27726"/>
                        <wps:cNvCnPr>
                          <a:stCxn id="27717" idx="0"/>
                          <a:endCxn id="27715" idx="4"/>
                        </wps:cNvCnPr>
                        <wps:spPr>
                          <a:xfrm flipV="1">
                            <a:off x="1312334" y="1253067"/>
                            <a:ext cx="0" cy="116840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727" name="TextBox 23"/>
                        <wps:cNvSpPr txBox="1"/>
                        <wps:spPr>
                          <a:xfrm>
                            <a:off x="5490038" y="441773"/>
                            <a:ext cx="1642744" cy="50312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1A5E9D" w:rsidRDefault="001A5E9D" w:rsidP="001A5E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cstheme="minorBidi"/>
                                  <w:color w:val="0000FF"/>
                                  <w:kern w:val="24"/>
                                  <w:sz w:val="28"/>
                                  <w:szCs w:val="28"/>
                                </w:rPr>
                                <w:t>Initial state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1F8A82" id="Group 12" o:spid="_x0000_s1078" style="position:absolute;margin-left:48.7pt;margin-top:9.55pt;width:481.7pt;height:239.95pt;z-index:251663360;mso-width-relative:margin;mso-height-relative:margin" coordsize="71327,36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">
                <v:shape id="Straight Arrow Connector 27711" o:spid="_x0000_s1079" type="#_x0000_t32" style="position:absolute;left:17801;top:26202;width:28529;height:0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6kKTMMAAADeAAAADwAAAGRycy9kb3ducmV2LnhtbESP0YrCMBRE3wX/IVzBN00rZZWuUbSL&#10;4OtWP+DS3G2LzU1Nslr36zeC4OMwM2eY9XYwnbiR861lBek8AUFcWd1yreB8OsxWIHxA1thZJgUP&#10;8rDdjEdrzLW98zfdylCLCGGfo4ImhD6X0lcNGfRz2xNH78c6gyFKV0vt8B7hppOLJPmQBluOCw32&#10;VDRUXcpfoyCz++upKFZZezhzn6X05Urzp9R0Muw+QQQawjv8ah+1gsVymabwvBOvgNz8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upCkzDAAAA3gAAAA8AAAAAAAAAAAAA&#10;AAAAoQIAAGRycy9kb3ducmV2LnhtbFBLBQYAAAAABAAEAPkAAACRAwAAAAA=&#10;" strokecolor="black [3213]" strokeweight="2.25pt">
                  <v:stroke endarrow="block" joinstyle="miter"/>
                </v:shape>
                <v:shape id="Straight Arrow Connector 27712" o:spid="_x0000_s1080" type="#_x0000_t32" style="position:absolute;left:17860;top:2110;width:28529;height:0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3uUO8QAAADeAAAADwAAAGRycy9kb3ducmV2LnhtbESP0WrCQBRE3wX/YbmCb7pJCCqpq2iK&#10;0FejH3DJ3iah2bvp7lajX+8WCn0cZuYMs92Pphc3cr6zrCBdJiCIa6s7bhRcL6fFBoQPyBp7y6Tg&#10;QR72u+lki4W2dz7TrQqNiBD2BSpoQxgKKX3dkkG/tANx9D6tMxiidI3UDu8RbnqZJclKGuw4LrQ4&#10;UNlS/VX9GAW5PX5fynKTd6crD3lK764yT6Xms/HwBiLQGP7Df+0PrSBbr9MMfu/EKyB3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e5Q7xAAAAN4AAAAPAAAAAAAAAAAA&#10;AAAAAKECAABkcnMvZG93bnJldi54bWxQSwUGAAAAAAQABAD5AAAAkgMAAAAA&#10;" strokecolor="black [3213]" strokeweight="2.25pt">
                  <v:stroke endarrow="block" joinstyle="miter"/>
                </v:shape>
                <v:oval id="Oval 27713" o:spid="_x0000_s1081" style="position:absolute;left:50800;top:26325;width:13292;height:913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25uNccA&#10;AADeAAAADwAAAGRycy9kb3ducmV2LnhtbESPT2sCMRTE74LfIbxCb5pdBa1bsyKFFg8eWqtIb4/N&#10;2z82eVk2UddvbwoFj8PM/IZZrnprxIU63zhWkI4TEMSF0w1XCvbf76MXED4gazSOScGNPKzy4WCJ&#10;mXZX/qLLLlQiQthnqKAOoc2k9EVNFv3YtcTRK11nMUTZVVJ3eI1wa+QkSWbSYsNxocaW3moqfndn&#10;q8CYabk9mnT7c0pp8Xlq6bD5IKWen/r1K4hAfXiE/9sbrWAyn6dT+LsTr4DM7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dubjXHAAAA3gAAAA8AAAAAAAAAAAAAAAAAmAIAAGRy&#10;cy9kb3ducmV2LnhtbFBLBQYAAAAABAAEAPUAAACMAwAAAAA=&#10;" fillcolor="white [3212]" strokecolor="red" strokeweight="2.25pt">
                  <v:stroke joinstyle="miter"/>
                </v:oval>
                <v:oval id="Oval 27714" o:spid="_x0000_s1082" style="position:absolute;top:1287;width:13292;height:913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2Su4ccA&#10;AADeAAAADwAAAGRycy9kb3ducmV2LnhtbESPQWsCMRSE7wX/Q3hCbzXrIlVXo4hQ7KGHNlXQ22Pz&#10;3F1MXpZNqmt/fVMo9DjMzDfMct07K67UhcazgvEoA0FcetNwpWD/+fI0AxEiskHrmRTcKcB6NXhY&#10;YmH8jT/oqmMlEoRDgQrqGNtCylDW5DCMfEucvLPvHMYku0qaDm8J7qzMs+xZOmw4LdTY0ram8qK/&#10;nILdzL0d59X7PceT4W/rtNUHrdTjsN8sQETq43/4r/1qFOTT6XgCv3fSFZCr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tkruHHAAAA3gAAAA8AAAAAAAAAAAAAAAAAmAIAAGRy&#10;cy9kb3ducmV2LnhtbFBLBQYAAAAABAAEAPUAAACMAwAAAAA=&#10;" fillcolor="white [3212]" strokecolor="black [3213]" strokeweight="2.25pt">
                  <v:stroke joinstyle="miter"/>
                </v:oval>
                <v:oval id="Oval 27715" o:spid="_x0000_s1083" style="position:absolute;left:6646;width:12954;height:125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3uYJscA&#10;AADeAAAADwAAAGRycy9kb3ducmV2LnhtbESPT2vCQBTE74V+h+UVvNVNQv1DdBNKsSjSS1XI9Zl9&#10;JsHs25hdNf32XaHQ4zAzv2GW+WBacaPeNZYVxOMIBHFpdcOVgsP+83UOwnlkja1lUvBDDvLs+WmJ&#10;qbZ3/qbbzlciQNilqKD2vkuldGVNBt3YdsTBO9neoA+yr6Tu8R7gppVJFE2lwYbDQo0dfdRUnndX&#10;o2ClnZu+2Xi/HS7++nUsijUnhVKjl+F9AcLT4P/Df+2NVpDMZvEEHnfCFZDZ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d7mCbHAAAA3gAAAA8AAAAAAAAAAAAAAAAAmAIAAGRy&#10;cy9kb3ducmV2LnhtbFBLBQYAAAAABAAEAPUAAACMAwAAAAA=&#10;" fillcolor="#e2efd9 [665]" strokecolor="black [3213]" strokeweight="1pt">
                  <v:stroke joinstyle="miter"/>
                </v:oval>
                <v:oval id="Oval 27716" o:spid="_x0000_s1084" style="position:absolute;left:44492;width:12954;height:125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kGUcUA&#10;AADeAAAADwAAAGRycy9kb3ducmV2LnhtbESPQWvCQBSE70L/w/IKvekmocQSXaWUiiJe1EKuz+wz&#10;CWbfptlV4793BcHjMDPfMNN5bxpxoc7VlhXEowgEcWF1zaWCv/1i+AXCeWSNjWVScCMH89nbYIqZ&#10;tlfe0mXnSxEg7DJUUHnfZlK6oiKDbmRb4uAdbWfQB9mVUnd4DXDTyCSKUmmw5rBQYUs/FRWn3dko&#10;+NXOpZ823q/7f3/eHPJ8yUmu1Md7/z0B4an3r/CzvdIKkvE4TuFxJ1wBOb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qQZRxQAAAN4AAAAPAAAAAAAAAAAAAAAAAJgCAABkcnMv&#10;ZG93bnJldi54bWxQSwUGAAAAAAQABAD1AAAAigMAAAAA&#10;" fillcolor="#e2efd9 [665]" strokecolor="black [3213]" strokeweight="1pt">
                  <v:stroke joinstyle="miter"/>
                </v:oval>
                <v:oval id="Oval 27717" o:spid="_x0000_s1085" style="position:absolute;left:6646;top:24214;width:12954;height:1253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A65MQA&#10;AADeAAAADwAAAGRycy9kb3ducmV2LnhtbESPQYvCMBSE7wv+h/AEL4umll0r1Sgi6HpdteDx0Tzb&#10;YvNSmmjrvzfCwh6HmfmGWa57U4sHta6yrGA6iUAQ51ZXXCg4n3bjOQjnkTXWlknBkxysV4OPJaba&#10;dvxLj6MvRICwS1FB6X2TSunykgy6iW2Ig3e1rUEfZFtI3WIX4KaWcRTNpMGKw0KJDW1Lym/Hu1GA&#10;2be9PzP7s4mzG523/mv/2V2UGg37zQKEp97/h//aB60gTpJpAu874QrI1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6QOuTEAAAA3gAAAA8AAAAAAAAAAAAAAAAAmAIAAGRycy9k&#10;b3ducmV2LnhtbFBLBQYAAAAABAAEAPUAAACJAwAAAAA=&#10;" fillcolor="#fbe4d5 [661]" strokecolor="black [3213]" strokeweight="1pt">
                  <v:stroke joinstyle="miter"/>
                </v:oval>
                <v:oval id="Oval 27718" o:spid="_x0000_s1086" style="position:absolute;left:44492;top:24214;width:12954;height:1253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+ulsMA&#10;AADeAAAADwAAAGRycy9kb3ducmV2LnhtbERPy2rCQBTdF/yH4QrdFDMxtEaio4hg223VgMtL5poE&#10;M3dCZszj7zuLQpeH897uR9OInjpXW1awjGIQxIXVNZcKrpfTYg3CeWSNjWVSMJGD/W72ssVM24F/&#10;qD/7UoQQdhkqqLxvMyldUZFBF9mWOHB32xn0AXal1B0OIdw0MonjlTRYc2iosKVjRcXj/DQKMP+w&#10;zym3X4ckf9D16N8/34abUq/z8bAB4Wn0/+I/97dWkKTpMuwNd8IVkL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w+ulsMAAADeAAAADwAAAAAAAAAAAAAAAACYAgAAZHJzL2Rv&#10;d25yZXYueG1sUEsFBgAAAAAEAAQA9QAAAIgDAAAAAA==&#10;" fillcolor="#fbe4d5 [661]" strokecolor="black [3213]" strokeweight="1pt">
                  <v:stroke joinstyle="miter"/>
                </v:oval>
                <v:shape id="TextBox 6" o:spid="_x0000_s1087" type="#_x0000_t202" style="position:absolute;left:7492;top:1777;width:11176;height:7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5K3sUA&#10;AADeAAAADwAAAGRycy9kb3ducmV2LnhtbESPQWsCMRSE74L/ITzBmyaK1roaRRTBk6VqC709Ns/d&#10;xc3Lsonu+u9NodDjMDPfMMt1a0vxoNoXjjWMhgoEcepMwZmGy3k/eAfhA7LB0jFpeJKH9arbWWJi&#10;XMOf9DiFTEQI+wQ15CFUiZQ+zcmiH7qKOHpXV1sMUdaZNDU2EW5LOVbqTVosOC7kWNE2p/R2ulsN&#10;X8frz/dEfWQ7O60a1yrJdi617vfazQJEoDb8h//aB6NhPJuN5vB7J14BuXo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vkrexQAAAN4AAAAPAAAAAAAAAAAAAAAAAJgCAABkcnMv&#10;ZG93bnJldi54bWxQSwUGAAAAAAQABAD1AAAAigMAAAAA&#10;" filled="f" stroked="f">
                  <v:textbox>
                    <w:txbxContent>
                      <w:p w:rsidR="001A5E9D" w:rsidRDefault="001A5E9D" w:rsidP="001A5E9D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textAlignment w:val="baseline"/>
                        </w:pPr>
                        <w:r>
                          <w:rPr>
                            <w:rFonts w:cstheme="minorBidi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T</w:t>
                        </w:r>
                      </w:p>
                      <w:p w:rsidR="001A5E9D" w:rsidRDefault="001A5E9D" w:rsidP="001A5E9D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textAlignment w:val="baseline"/>
                        </w:pPr>
                        <w:r>
                          <w:rPr>
                            <w:rFonts w:cstheme="minorBidi"/>
                            <w:b/>
                            <w:bCs/>
                            <w:color w:val="C00000"/>
                            <w:kern w:val="24"/>
                            <w:sz w:val="36"/>
                            <w:szCs w:val="36"/>
                          </w:rPr>
                          <w:t>11</w:t>
                        </w:r>
                      </w:p>
                    </w:txbxContent>
                  </v:textbox>
                </v:shape>
                <v:shape id="TextBox 7" o:spid="_x0000_s1088" type="#_x0000_t202" style="position:absolute;left:45376;top:2109;width:11176;height:8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gp/sUA&#10;AADeAAAADwAAAGRycy9kb3ducmV2LnhtbESPzWrCQBSF9wXfYbiF7upMQ9U2zUREKbhSjG2hu0vm&#10;moRm7oTM1MS3dxaCy8P548uWo23FmXrfONbwMlUgiEtnGq40fB0/n99A+IBssHVMGi7kYZlPHjJM&#10;jRv4QOciVCKOsE9RQx1Cl0rpy5os+qnriKN3cr3FEGVfSdPjEMdtKxOl5tJiw/Ghxo7WNZV/xb/V&#10;8L07/f68qn21sbNucKOSbN+l1k+P4+oDRKAx3MO39tZoSBaLJAJEnIgCMr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16Cn+xQAAAN4AAAAPAAAAAAAAAAAAAAAAAJgCAABkcnMv&#10;ZG93bnJldi54bWxQSwUGAAAAAAQABAD1AAAAigMAAAAA&#10;" filled="f" stroked="f">
                  <v:textbox>
                    <w:txbxContent>
                      <w:p w:rsidR="001A5E9D" w:rsidRDefault="001A5E9D" w:rsidP="001A5E9D">
                        <w:pPr>
                          <w:pStyle w:val="NormalWeb"/>
                          <w:spacing w:before="0" w:beforeAutospacing="0" w:after="0" w:afterAutospacing="0"/>
                          <w:textAlignment w:val="baseline"/>
                        </w:pPr>
                        <w:r>
                          <w:rPr>
                            <w:rFonts w:cstheme="minorBidi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*    T</w:t>
                        </w:r>
                      </w:p>
                      <w:p w:rsidR="001A5E9D" w:rsidRDefault="001A5E9D" w:rsidP="001A5E9D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textAlignment w:val="baseline"/>
                        </w:pPr>
                        <w:r>
                          <w:rPr>
                            <w:rFonts w:cstheme="minorBidi"/>
                            <w:b/>
                            <w:bCs/>
                            <w:color w:val="C00000"/>
                            <w:kern w:val="24"/>
                            <w:sz w:val="36"/>
                            <w:szCs w:val="36"/>
                          </w:rPr>
                          <w:t>10</w:t>
                        </w:r>
                      </w:p>
                    </w:txbxContent>
                  </v:textbox>
                </v:shape>
                <v:shape id="TextBox 8" o:spid="_x0000_s1089" type="#_x0000_t202" style="position:absolute;left:45376;top:26319;width:11176;height:7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SMZcYA&#10;AADeAAAADwAAAGRycy9kb3ducmV2LnhtbESPW2vCQBSE3wv+h+UIfau7BusldZVSEXyqeAXfDtlj&#10;Epo9G7Jbk/77riD4OMzMN8x82dlK3KjxpWMNw4ECQZw5U3Ku4XhYv01B+IBssHJMGv7Iw3LRe5lj&#10;alzLO7rtQy4ihH2KGooQ6lRKnxVk0Q9cTRy9q2sshiibXJoG2wi3lUyUGkuLJceFAmv6Kij72f9a&#10;Dafv6+U8Utt8Zd/r1nVKsp1JrV/73ecHiEBdeIYf7Y3RkEwmyRDud+IVkI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qSMZcYAAADeAAAADwAAAAAAAAAAAAAAAACYAgAAZHJz&#10;L2Rvd25yZXYueG1sUEsFBgAAAAAEAAQA9QAAAIsDAAAAAA==&#10;" filled="f" stroked="f">
                  <v:textbox>
                    <w:txbxContent>
                      <w:p w:rsidR="001A5E9D" w:rsidRDefault="001A5E9D" w:rsidP="001A5E9D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textAlignment w:val="baseline"/>
                        </w:pPr>
                        <w:r>
                          <w:rPr>
                            <w:rFonts w:cstheme="minorBidi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NT</w:t>
                        </w:r>
                      </w:p>
                      <w:p w:rsidR="001A5E9D" w:rsidRDefault="001A5E9D" w:rsidP="001A5E9D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textAlignment w:val="baseline"/>
                        </w:pPr>
                        <w:r>
                          <w:rPr>
                            <w:rFonts w:cstheme="minorBidi"/>
                            <w:b/>
                            <w:bCs/>
                            <w:color w:val="C00000"/>
                            <w:kern w:val="24"/>
                            <w:sz w:val="36"/>
                            <w:szCs w:val="36"/>
                          </w:rPr>
                          <w:t>00</w:t>
                        </w:r>
                      </w:p>
                    </w:txbxContent>
                  </v:textbox>
                </v:shape>
                <v:shape id="TextBox 9" o:spid="_x0000_s1090" type="#_x0000_t202" style="position:absolute;left:7492;top:26319;width:11176;height:83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nYSEsUA&#10;AADeAAAADwAAAGRycy9kb3ducmV2LnhtbESPT2vCQBTE7wW/w/KE3uquQatGVxGl0JOl/gNvj+wz&#10;CWbfhuzWxG/vFgo9DjPzG2ax6mwl7tT40rGG4UCBIM6cKTnXcDx8vE1B+IBssHJMGh7kYbXsvSww&#10;Na7lb7rvQy4ihH2KGooQ6lRKnxVk0Q9cTRy9q2sshiibXJoG2wi3lUyUepcWS44LBda0KSi77X+s&#10;htPuejmP1Fe+teO6dZ2SbGdS69d+t56DCNSF//Bf+9NoSCaTJIHfO/EKyOUT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dhISxQAAAN4AAAAPAAAAAAAAAAAAAAAAAJgCAABkcnMv&#10;ZG93bnJldi54bWxQSwUGAAAAAAQABAD1AAAAigMAAAAA&#10;" filled="f" stroked="f">
                  <v:textbox>
                    <w:txbxContent>
                      <w:p w:rsidR="001A5E9D" w:rsidRDefault="001A5E9D" w:rsidP="001A5E9D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textAlignment w:val="baseline"/>
                        </w:pPr>
                        <w:r>
                          <w:rPr>
                            <w:rFonts w:cstheme="minorBidi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NT</w:t>
                        </w:r>
                      </w:p>
                      <w:p w:rsidR="001A5E9D" w:rsidRDefault="001A5E9D" w:rsidP="001A5E9D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textAlignment w:val="baseline"/>
                        </w:pPr>
                        <w:r>
                          <w:rPr>
                            <w:rFonts w:cstheme="minorBidi"/>
                            <w:b/>
                            <w:bCs/>
                            <w:color w:val="C00000"/>
                            <w:kern w:val="24"/>
                            <w:sz w:val="36"/>
                            <w:szCs w:val="36"/>
                          </w:rPr>
                          <w:t>01</w:t>
                        </w:r>
                      </w:p>
                    </w:txbxContent>
                  </v:textbox>
                </v:shape>
                <v:shape id="Straight Arrow Connector 27723" o:spid="_x0000_s1091" type="#_x0000_t32" style="position:absolute;left:19600;top:6265;width:2489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q9zbMcAAADeAAAADwAAAGRycy9kb3ducmV2LnhtbESP0WrCQBRE3wv9h+UKvtWNEZoSXUUK&#10;hVJabKMfcM1esyHZuyG7NdGv7woFH4eZOcOsNqNtxZl6XztWMJ8lIIhLp2uuFBz2b08vIHxA1tg6&#10;JgUX8rBZPz6sMNdu4B86F6ESEcI+RwUmhC6X0peGLPqZ64ijd3K9xRBlX0nd4xDhtpVpkjxLizXH&#10;BYMdvRoqm+LXKvg+bDlrCnPZXz+ar+F6lOb4uVNqOhm3SxCBxnAP/7fftYI0y9IF3O7EKyDX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2r3NsxwAAAN4AAAAPAAAAAAAA&#10;AAAAAAAAAKECAABkcnMvZG93bnJldi54bWxQSwUGAAAAAAQABAD5AAAAlQMAAAAA&#10;" strokecolor="red" strokeweight="2.25pt">
                  <v:stroke endarrow="block" joinstyle="miter"/>
                </v:shape>
                <v:shape id="Straight Arrow Connector 27724" o:spid="_x0000_s1092" type="#_x0000_t32" style="position:absolute;left:17703;top:12530;width:33266;height:13519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SGnOsUAAADeAAAADwAAAGRycy9kb3ducmV2LnhtbESPQWsCMRSE74L/ITyhF9FsF6myNYq2&#10;FOuprJaeH5vXzermZUlSXf99IxR6HGbmG2a57m0rLuRD41jB4zQDQVw53XCt4PP4NlmACBFZY+uY&#10;FNwowHo1HCyx0O7KJV0OsRYJwqFABSbGrpAyVIYshqnriJP37bzFmKSvpfZ4TXDbyjzLnqTFhtOC&#10;wY5eDFXnw49V0O/GJpcz5Nfu9PWxLe0i+H1Q6mHUb55BROrjf/iv/a4V5PN5PoP7nXQF5Oo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SGnOsUAAADeAAAADwAAAAAAAAAA&#10;AAAAAAChAgAAZHJzL2Rvd25yZXYueG1sUEsFBgAAAAAEAAQA+QAAAJMDAAAAAA==&#10;" strokecolor="red" strokeweight="2.25pt">
                  <v:stroke endarrow="block" joinstyle="miter"/>
                </v:shape>
                <v:shape id="Straight Arrow Connector 27725" o:spid="_x0000_s1093" type="#_x0000_t32" style="position:absolute;left:19600;top:30480;width:2489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pOg8cAAADeAAAADwAAAGRycy9kb3ducmV2LnhtbESP0WrCQBRE3wv9h+UKvtWNAZsSXUUK&#10;hVJabKMfcM1esyHZuyG7NdGv7woFH4eZOcOsNqNtxZl6XztWMJ8lIIhLp2uuFBz2b08vIHxA1tg6&#10;JgUX8rBZPz6sMNdu4B86F6ESEcI+RwUmhC6X0peGLPqZ64ijd3K9xRBlX0nd4xDhtpVpkjxLizXH&#10;BYMdvRoqm+LXKvg+bDlrCnPZXz+ar+F6lOb4uVNqOhm3SxCBxnAP/7fftYI0y9IF3O7EKyDX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WCk6DxwAAAN4AAAAPAAAAAAAA&#10;AAAAAAAAAKECAABkcnMvZG93bnJldi54bWxQSwUGAAAAAAQABAD5AAAAlQMAAAAA&#10;" strokecolor="red" strokeweight="2.25pt">
                  <v:stroke endarrow="block" joinstyle="miter"/>
                </v:shape>
                <v:shape id="Straight Arrow Connector 27726" o:spid="_x0000_s1094" type="#_x0000_t32" style="position:absolute;left:13123;top:12530;width:0;height:1168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3n8hMYAAADeAAAADwAAAGRycy9kb3ducmV2LnhtbESPzW7CMBCE70h9B2sr9QZOU4lAikE0&#10;KhIXDvw8wCreJoF4HcWOSd++roTEcTQz32hWm9G0IlDvGssK3mcJCOLS6oYrBZfzbroA4TyyxtYy&#10;KfglB5v1y2SFubZ3PlI4+UpECLscFdTed7mUrqzJoJvZjjh6P7Y36KPsK6l7vEe4aWWaJHNpsOG4&#10;UGNHRU3l7TQYBV/7xeG6DcWAIQzLYreU2feHVOrtddx+gvA0+mf40d5rBWmWpXP4vxOvgFz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d5/ITGAAAA3gAAAA8AAAAAAAAA&#10;AAAAAAAAoQIAAGRycy9kb3ducmV2LnhtbFBLBQYAAAAABAAEAPkAAACUAwAAAAA=&#10;" strokecolor="black [3213]" strokeweight="2.25pt">
                  <v:stroke endarrow="block" joinstyle="miter"/>
                </v:shape>
                <v:shape id="TextBox 23" o:spid="_x0000_s1095" type="#_x0000_t202" style="position:absolute;left:54900;top:4417;width:16427;height:50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gGxisYA&#10;AADeAAAADwAAAGRycy9kb3ducmV2LnhtbESPQWvCQBSE70L/w/IKvelugxqbukqpFHpSTGuht0f2&#10;mYRm34bs1sR/7wqCx2FmvmGW68E24kSdrx1reJ4oEMSFMzWXGr6/PsYLED4gG2wck4YzeVivHkZL&#10;zIzreU+nPJQiQthnqKEKoc2k9EVFFv3EtcTRO7rOYoiyK6XpsI9w28hEqbm0WHNcqLCl94qKv/zf&#10;ajhsj78/U7UrN3bW9m5Qku2L1PrpcXh7BRFoCPfwrf1pNCRpmqRwvROvgFx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gGxisYAAADeAAAADwAAAAAAAAAAAAAAAACYAgAAZHJz&#10;L2Rvd25yZXYueG1sUEsFBgAAAAAEAAQA9QAAAIsDAAAAAA==&#10;" filled="f" stroked="f">
                  <v:textbox>
                    <w:txbxContent>
                      <w:p w:rsidR="001A5E9D" w:rsidRDefault="001A5E9D" w:rsidP="001A5E9D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textAlignment w:val="baseline"/>
                        </w:pPr>
                        <w:r>
                          <w:rPr>
                            <w:rFonts w:cstheme="minorBidi"/>
                            <w:color w:val="0000FF"/>
                            <w:kern w:val="24"/>
                            <w:sz w:val="28"/>
                            <w:szCs w:val="28"/>
                          </w:rPr>
                          <w:t>Initial state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881C39">
        <w:rPr>
          <w:b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9517AA" wp14:editId="12B9895C">
                <wp:simplePos x="0" y="0"/>
                <wp:positionH relativeFrom="column">
                  <wp:posOffset>-166370</wp:posOffset>
                </wp:positionH>
                <wp:positionV relativeFrom="paragraph">
                  <wp:posOffset>962660</wp:posOffset>
                </wp:positionV>
                <wp:extent cx="1235710" cy="923290"/>
                <wp:effectExtent l="0" t="0" r="21590" b="19050"/>
                <wp:wrapNone/>
                <wp:docPr id="27734" name="Text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5710" cy="9232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FF"/>
                          </a:solidFill>
                        </a:ln>
                      </wps:spPr>
                      <wps:txbx>
                        <w:txbxContent>
                          <w:p w:rsidR="00881C39" w:rsidRPr="00881C39" w:rsidRDefault="00881C39" w:rsidP="00881C39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sz w:val="20"/>
                              </w:rPr>
                            </w:pPr>
                            <w:r w:rsidRPr="00881C39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36"/>
                                <w:u w:val="single"/>
                              </w:rPr>
                              <w:t>Prediction</w:t>
                            </w:r>
                          </w:p>
                          <w:p w:rsidR="00881C39" w:rsidRPr="00881C39" w:rsidRDefault="00881C39" w:rsidP="00881C39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sz w:val="20"/>
                              </w:rPr>
                            </w:pPr>
                            <w:r w:rsidRPr="00881C39">
                              <w:rPr>
                                <w:rFonts w:cstheme="minorBidi"/>
                                <w:color w:val="000000" w:themeColor="text1"/>
                                <w:kern w:val="24"/>
                                <w:sz w:val="28"/>
                                <w:szCs w:val="36"/>
                              </w:rPr>
                              <w:t>T:    Taken</w:t>
                            </w:r>
                          </w:p>
                          <w:p w:rsidR="00881C39" w:rsidRPr="00881C39" w:rsidRDefault="00881C39" w:rsidP="00881C39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sz w:val="20"/>
                              </w:rPr>
                            </w:pPr>
                            <w:r w:rsidRPr="00881C39">
                              <w:rPr>
                                <w:rFonts w:cstheme="minorBidi"/>
                                <w:color w:val="000000" w:themeColor="text1"/>
                                <w:kern w:val="24"/>
                                <w:sz w:val="28"/>
                                <w:szCs w:val="36"/>
                              </w:rPr>
                              <w:t>NT: Not taken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9517AA" id="_x0000_s1096" type="#_x0000_t202" style="position:absolute;margin-left:-13.1pt;margin-top:75.8pt;width:97.3pt;height:72.7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" filled="f" strokecolor="blue">
                <v:textbox style="mso-fit-shape-to-text:t">
                  <w:txbxContent>
                    <w:p w:rsidR="00881C39" w:rsidRPr="00881C39" w:rsidRDefault="00881C39" w:rsidP="00881C39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sz w:val="20"/>
                        </w:rPr>
                      </w:pPr>
                      <w:r w:rsidRPr="00881C39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28"/>
                          <w:szCs w:val="36"/>
                          <w:u w:val="single"/>
                        </w:rPr>
                        <w:t>Prediction</w:t>
                      </w:r>
                    </w:p>
                    <w:p w:rsidR="00881C39" w:rsidRPr="00881C39" w:rsidRDefault="00881C39" w:rsidP="00881C39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sz w:val="20"/>
                        </w:rPr>
                      </w:pPr>
                      <w:r w:rsidRPr="00881C39">
                        <w:rPr>
                          <w:rFonts w:cstheme="minorBidi"/>
                          <w:color w:val="000000" w:themeColor="text1"/>
                          <w:kern w:val="24"/>
                          <w:sz w:val="28"/>
                          <w:szCs w:val="36"/>
                        </w:rPr>
                        <w:t>T:    Taken</w:t>
                      </w:r>
                    </w:p>
                    <w:p w:rsidR="00881C39" w:rsidRPr="00881C39" w:rsidRDefault="00881C39" w:rsidP="00881C39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sz w:val="20"/>
                        </w:rPr>
                      </w:pPr>
                      <w:r w:rsidRPr="00881C39">
                        <w:rPr>
                          <w:rFonts w:cstheme="minorBidi"/>
                          <w:color w:val="000000" w:themeColor="text1"/>
                          <w:kern w:val="24"/>
                          <w:sz w:val="28"/>
                          <w:szCs w:val="36"/>
                        </w:rPr>
                        <w:t>NT: Not taken</w:t>
                      </w:r>
                    </w:p>
                  </w:txbxContent>
                </v:textbox>
              </v:shape>
            </w:pict>
          </mc:Fallback>
        </mc:AlternateContent>
      </w:r>
      <w:r w:rsidRPr="00881C39">
        <w:rPr>
          <w:b/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9F90458" wp14:editId="712877D0">
                <wp:simplePos x="0" y="0"/>
                <wp:positionH relativeFrom="column">
                  <wp:posOffset>-163847</wp:posOffset>
                </wp:positionH>
                <wp:positionV relativeFrom="paragraph">
                  <wp:posOffset>1663204</wp:posOffset>
                </wp:positionV>
                <wp:extent cx="1349295" cy="704850"/>
                <wp:effectExtent l="0" t="0" r="22860" b="19050"/>
                <wp:wrapNone/>
                <wp:docPr id="27735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9295" cy="704850"/>
                          <a:chOff x="0" y="0"/>
                          <a:chExt cx="1349295" cy="704850"/>
                        </a:xfrm>
                      </wpg:grpSpPr>
                      <wps:wsp>
                        <wps:cNvPr id="27736" name="TextBox 20"/>
                        <wps:cNvSpPr txBox="1"/>
                        <wps:spPr>
                          <a:xfrm>
                            <a:off x="0" y="0"/>
                            <a:ext cx="1349295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00FF"/>
                            </a:solidFill>
                          </a:ln>
                        </wps:spPr>
                        <wps:txbx>
                          <w:txbxContent>
                            <w:p w:rsidR="00881C39" w:rsidRDefault="00881C39" w:rsidP="00881C39">
                              <w:pPr>
                                <w:pStyle w:val="NormalWeb"/>
                                <w:spacing w:before="0" w:beforeAutospacing="0" w:after="0" w:afterAutospacing="0"/>
                                <w:textAlignment w:val="baseline"/>
                              </w:pPr>
                              <w:r>
                                <w:rPr>
                                  <w:rFonts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u w:val="single"/>
                                </w:rPr>
                                <w:t xml:space="preserve">Actual Branch </w:t>
                              </w:r>
                            </w:p>
                            <w:p w:rsidR="00881C39" w:rsidRDefault="00881C39" w:rsidP="00881C39">
                              <w:pPr>
                                <w:pStyle w:val="NormalWeb"/>
                                <w:tabs>
                                  <w:tab w:val="left" w:pos="720"/>
                                </w:tabs>
                                <w:spacing w:before="0" w:beforeAutospacing="0" w:after="0" w:afterAutospacing="0"/>
                                <w:textAlignment w:val="baseline"/>
                              </w:pPr>
                              <w:r>
                                <w:rPr>
                                  <w:rFonts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ab/>
                                <w:t>Taken</w:t>
                              </w:r>
                            </w:p>
                            <w:p w:rsidR="00881C39" w:rsidRDefault="00881C39" w:rsidP="00881C39">
                              <w:pPr>
                                <w:pStyle w:val="NormalWeb"/>
                                <w:tabs>
                                  <w:tab w:val="left" w:pos="720"/>
                                </w:tabs>
                                <w:spacing w:before="0" w:beforeAutospacing="0" w:after="0" w:afterAutospacing="0"/>
                                <w:textAlignment w:val="baseline"/>
                              </w:pPr>
                              <w:r>
                                <w:rPr>
                                  <w:rFonts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ab/>
                                <w:t>Not taken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27737" name="Straight Arrow Connector 27737"/>
                        <wps:cNvCnPr/>
                        <wps:spPr>
                          <a:xfrm>
                            <a:off x="148167" y="369332"/>
                            <a:ext cx="351366" cy="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738" name="Straight Arrow Connector 27738"/>
                        <wps:cNvCnPr/>
                        <wps:spPr>
                          <a:xfrm>
                            <a:off x="148167" y="573862"/>
                            <a:ext cx="351366" cy="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9F90458" id="_x0000_s1097" style="position:absolute;margin-left:-12.9pt;margin-top:130.95pt;width:106.25pt;height:55.5pt;z-index:251670528;mso-width-relative:margin" coordsize="13492,7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">
                <v:shape id="TextBox 20" o:spid="_x0000_s1098" type="#_x0000_t202" style="position:absolute;width:13492;height:7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Vs7MUA&#10;AADeAAAADwAAAGRycy9kb3ducmV2LnhtbESPT4vCMBTE7wt+h/CEva2pLlSpRhFF1JtWweuzef2D&#10;zUtpou1++42wsMdhZn7DLFa9qcWLWldZVjAeRSCIM6srLhRcL7uvGQjnkTXWlknBDzlYLQcfC0y0&#10;7fhMr9QXIkDYJaig9L5JpHRZSQbdyDbEwctta9AH2RZSt9gFuKnlJIpiabDisFBiQ5uSskf6NAq2&#10;nWtu+elyuBfHc3yN8+y42c+U+hz26zkIT73/D/+1D1rBZDr9juF9J1wB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hWzsxQAAAN4AAAAPAAAAAAAAAAAAAAAAAJgCAABkcnMv&#10;ZG93bnJldi54bWxQSwUGAAAAAAQABAD1AAAAigMAAAAA&#10;" filled="f" strokecolor="blue">
                  <v:textbox style="mso-fit-shape-to-text:t">
                    <w:txbxContent>
                      <w:p w:rsidR="00881C39" w:rsidRDefault="00881C39" w:rsidP="00881C39">
                        <w:pPr>
                          <w:pStyle w:val="NormalWeb"/>
                          <w:spacing w:before="0" w:beforeAutospacing="0" w:after="0" w:afterAutospacing="0"/>
                          <w:textAlignment w:val="baseline"/>
                        </w:pPr>
                        <w:r>
                          <w:rPr>
                            <w:rFonts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:u w:val="single"/>
                          </w:rPr>
                          <w:t xml:space="preserve">Actual Branch </w:t>
                        </w:r>
                      </w:p>
                      <w:p w:rsidR="00881C39" w:rsidRDefault="00881C39" w:rsidP="00881C39">
                        <w:pPr>
                          <w:pStyle w:val="NormalWeb"/>
                          <w:tabs>
                            <w:tab w:val="left" w:pos="720"/>
                          </w:tabs>
                          <w:spacing w:before="0" w:beforeAutospacing="0" w:after="0" w:afterAutospacing="0"/>
                          <w:textAlignment w:val="baseline"/>
                        </w:pPr>
                        <w:r>
                          <w:rPr>
                            <w:rFonts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ab/>
                          <w:t>Taken</w:t>
                        </w:r>
                      </w:p>
                      <w:p w:rsidR="00881C39" w:rsidRDefault="00881C39" w:rsidP="00881C39">
                        <w:pPr>
                          <w:pStyle w:val="NormalWeb"/>
                          <w:tabs>
                            <w:tab w:val="left" w:pos="720"/>
                          </w:tabs>
                          <w:spacing w:before="0" w:beforeAutospacing="0" w:after="0" w:afterAutospacing="0"/>
                          <w:textAlignment w:val="baseline"/>
                        </w:pPr>
                        <w:r>
                          <w:rPr>
                            <w:rFonts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ab/>
                          <w:t>Not taken</w:t>
                        </w:r>
                      </w:p>
                    </w:txbxContent>
                  </v:textbox>
                </v:shape>
                <v:shape id="Straight Arrow Connector 27737" o:spid="_x0000_s1099" type="#_x0000_t32" style="position:absolute;left:1481;top:3693;width:351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7EDv8cAAADeAAAADwAAAGRycy9kb3ducmV2LnhtbESPQWvCQBSE74X+h+UVvNVNIzUaXaUE&#10;BKGlohZ6fWRfk2D2bbq7xvjv3ULB4zAz3zDL9WBa0ZPzjWUFL+MEBHFpdcOVgq/j5nkGwgdkja1l&#10;UnAlD+vV48MSc20vvKf+ECoRIexzVFCH0OVS+rImg35sO+Lo/VhnMETpKqkdXiLctDJNkqk02HBc&#10;qLGjoqbydDgbBdsPfnXH3e/UVbP3+fdnX7TpqVBq9DS8LUAEGsI9/N/eagVplk0y+LsTr4Bc3Q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bsQO/xwAAAN4AAAAPAAAAAAAA&#10;AAAAAAAAAKECAABkcnMvZG93bnJldi54bWxQSwUGAAAAAAQABAD5AAAAlQMAAAAA&#10;" strokecolor="black [3213]" strokeweight="2.25pt">
                  <v:stroke endarrow="block" joinstyle="miter"/>
                </v:shape>
                <v:shape id="Straight Arrow Connector 27738" o:spid="_x0000_s1100" type="#_x0000_t32" style="position:absolute;left:1481;top:5738;width:351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dJ3wMMAAADeAAAADwAAAGRycy9kb3ducmV2LnhtbERP3WrCMBS+H/gO4Qx2N9M5sNIZRYTB&#10;kA21+gDH5qwpbU5KE2316c2F4OXH9z9fDrYRF+p85VjBxzgBQVw4XXGp4Hj4fp+B8AFZY+OYFFzJ&#10;w3Ixepljpl3Pe7rkoRQxhH2GCkwIbSalLwxZ9GPXEkfu33UWQ4RdKXWHfQy3jZwkyVRarDg2GGxp&#10;baio87NVsDuuOK1zcz3cNvVffztJc/rdKvX2Oqy+QAQawlP8cP9oBZM0/Yx74514BeTi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3Sd8DDAAAA3gAAAA8AAAAAAAAAAAAA&#10;AAAAoQIAAGRycy9kb3ducmV2LnhtbFBLBQYAAAAABAAEAPkAAACRAwAAAAA=&#10;" strokecolor="red" strokeweight="2.25pt">
                  <v:stroke endarrow="block" joinstyle="miter"/>
                </v:shape>
              </v:group>
            </w:pict>
          </mc:Fallback>
        </mc:AlternateContent>
      </w:r>
      <w:r w:rsidRPr="00881C39">
        <w:rPr>
          <w:b/>
        </w:rPr>
        <w:t>State Machine B</w:t>
      </w:r>
      <w:r>
        <w:t>:</w:t>
      </w:r>
    </w:p>
    <w:sectPr w:rsidR="001A5E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98390B"/>
    <w:multiLevelType w:val="hybridMultilevel"/>
    <w:tmpl w:val="1F5438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BDF77CA"/>
    <w:multiLevelType w:val="hybridMultilevel"/>
    <w:tmpl w:val="57C0D2AC"/>
    <w:lvl w:ilvl="0" w:tplc="9FF281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33E"/>
    <w:rsid w:val="00103FA8"/>
    <w:rsid w:val="001A5E9D"/>
    <w:rsid w:val="002C3EDE"/>
    <w:rsid w:val="00706C6A"/>
    <w:rsid w:val="007D66CA"/>
    <w:rsid w:val="00881C39"/>
    <w:rsid w:val="009B73E2"/>
    <w:rsid w:val="00AE6E1C"/>
    <w:rsid w:val="00BD1559"/>
    <w:rsid w:val="00BE6A52"/>
    <w:rsid w:val="00C45ED1"/>
    <w:rsid w:val="00D0133E"/>
    <w:rsid w:val="00E41818"/>
    <w:rsid w:val="00EC443C"/>
    <w:rsid w:val="00ED246C"/>
    <w:rsid w:val="00FF3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51A70"/>
  <w15:chartTrackingRefBased/>
  <w15:docId w15:val="{C7CEA35D-8970-463A-963E-746EA6DC9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13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45ED1"/>
    <w:pPr>
      <w:spacing w:before="100" w:beforeAutospacing="1" w:after="100" w:afterAutospacing="1"/>
    </w:pPr>
    <w:rPr>
      <w:rFonts w:eastAsiaTheme="minorEastAsia"/>
    </w:rPr>
  </w:style>
  <w:style w:type="character" w:styleId="PlaceholderText">
    <w:name w:val="Placeholder Text"/>
    <w:basedOn w:val="DefaultParagraphFont"/>
    <w:uiPriority w:val="99"/>
    <w:semiHidden/>
    <w:rsid w:val="00BD1559"/>
    <w:rPr>
      <w:color w:val="808080"/>
    </w:rPr>
  </w:style>
  <w:style w:type="paragraph" w:styleId="ListParagraph">
    <w:name w:val="List Paragraph"/>
    <w:basedOn w:val="Normal"/>
    <w:uiPriority w:val="34"/>
    <w:qFormat/>
    <w:rsid w:val="00BD155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F3B1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3B1D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FF2D1012</Template>
  <TotalTime>14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Delgado-Frias Jose</dc:creator>
  <cp:keywords/>
  <dc:description/>
  <cp:lastModifiedBy>Delgado-Frias Jose</cp:lastModifiedBy>
  <cp:revision>4</cp:revision>
  <cp:lastPrinted>2019-10-25T17:47:00Z</cp:lastPrinted>
  <dcterms:created xsi:type="dcterms:W3CDTF">2019-10-24T23:51:00Z</dcterms:created>
  <dcterms:modified xsi:type="dcterms:W3CDTF">2019-10-25T17:52:00Z</dcterms:modified>
</cp:coreProperties>
</file>